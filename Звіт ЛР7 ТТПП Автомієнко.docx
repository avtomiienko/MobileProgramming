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F7990" w:rsidR="00971652" w:rsidP="3A828550" w:rsidRDefault="5E4DE156" w14:paraId="0F6D966D" w14:textId="2B730988">
      <w:pPr>
        <w:pStyle w:val="1"/>
        <w:numPr>
          <w:ilvl w:val="0"/>
          <w:numId w:val="0"/>
        </w:numPr>
        <w:spacing w:line="360" w:lineRule="auto"/>
        <w:ind w:left="284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bookmarkStart w:name="_Toc395438149" w:id="0"/>
      <w:bookmarkStart w:name="_Toc118876404" w:id="1"/>
      <w:r w:rsidRPr="3A828550" w:rsidR="5E4DE156">
        <w:rPr>
          <w:sz w:val="32"/>
          <w:szCs w:val="32"/>
        </w:rPr>
        <w:t>Л</w:t>
      </w:r>
      <w:r w:rsidRPr="3A828550" w:rsidR="5142418E">
        <w:rPr>
          <w:sz w:val="32"/>
          <w:szCs w:val="32"/>
        </w:rPr>
        <w:t>АБОРАТОРНА РОБОТА №</w:t>
      </w:r>
      <w:r w:rsidRPr="3A828550" w:rsidR="34B34AF4">
        <w:rPr>
          <w:sz w:val="32"/>
          <w:szCs w:val="32"/>
        </w:rPr>
        <w:t>7</w:t>
      </w:r>
      <w:r w:rsidRPr="3A828550" w:rsidR="5E4DE156">
        <w:rPr>
          <w:sz w:val="32"/>
          <w:szCs w:val="32"/>
        </w:rPr>
        <w:t xml:space="preserve">. </w:t>
      </w:r>
      <w:r>
        <w:br/>
      </w:r>
      <w:bookmarkEnd w:id="0"/>
      <w:bookmarkEnd w:id="1"/>
      <w:r w:rsidRPr="3A828550" w:rsidR="452509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Навантажувальне тестування з використанням бібліотеки Locust</w:t>
      </w:r>
    </w:p>
    <w:p w:rsidRPr="008450C7" w:rsidR="00971652" w:rsidP="4D64360D" w:rsidRDefault="5E4DE156" w14:paraId="785AF17F" w14:textId="401D770E">
      <w:pPr>
        <w:pStyle w:val="2"/>
        <w:spacing w:line="360" w:lineRule="auto"/>
        <w:rPr>
          <w:rStyle w:val="hps"/>
        </w:rPr>
      </w:pPr>
      <w:r w:rsidRPr="3A828550" w:rsidR="5E4DE156">
        <w:rPr>
          <w:rStyle w:val="hps"/>
        </w:rPr>
        <w:t xml:space="preserve">Порядок виконання </w:t>
      </w:r>
      <w:r w:rsidRPr="3A828550" w:rsidR="5E4DE156">
        <w:rPr>
          <w:rStyle w:val="hps"/>
        </w:rPr>
        <w:t>роботи</w:t>
      </w:r>
    </w:p>
    <w:p w:rsidR="168D6436" w:rsidP="3A828550" w:rsidRDefault="168D6436" w14:paraId="6B955C7E" w14:textId="2E344B65">
      <w:pPr>
        <w:pStyle w:val="a7"/>
      </w:pPr>
      <w:r w:rsidR="168D6436">
        <w:rPr/>
        <w:t>Створимо</w:t>
      </w:r>
      <w:r w:rsidR="168D6436">
        <w:rPr/>
        <w:t xml:space="preserve"> файл з тестами та </w:t>
      </w:r>
      <w:r w:rsidR="168D6436">
        <w:rPr/>
        <w:t>запустимо</w:t>
      </w:r>
      <w:r w:rsidR="168D6436">
        <w:rPr/>
        <w:t xml:space="preserve"> тестування</w:t>
      </w:r>
    </w:p>
    <w:p w:rsidR="3A828550" w:rsidP="3A828550" w:rsidRDefault="3A828550" w14:paraId="08DE910E" w14:textId="4DA5B872">
      <w:pPr>
        <w:pStyle w:val="a7"/>
      </w:pPr>
    </w:p>
    <w:p w:rsidR="168D6436" w:rsidP="3A828550" w:rsidRDefault="168D6436" w14:paraId="3D9322B2" w14:textId="5C656787">
      <w:pPr>
        <w:pStyle w:val="a2"/>
        <w:rPr/>
      </w:pPr>
      <w:r w:rsidR="168D6436">
        <w:rPr/>
        <w:t>locustfile.py.</w:t>
      </w:r>
    </w:p>
    <w:p w:rsidR="168D6436" w:rsidP="3A828550" w:rsidRDefault="168D6436" w14:paraId="16132678" w14:textId="0FA273A7">
      <w:pPr>
        <w:shd w:val="clear" w:color="auto" w:fill="1E1F22"/>
        <w:spacing w:before="0" w:beforeAutospacing="off" w:after="0" w:afterAutospacing="off"/>
        <w:ind w:firstLine="0"/>
        <w:jc w:val="left"/>
        <w:rPr>
          <w:rFonts w:ascii="Consolas" w:hAnsi="Consolas" w:eastAsia="Consolas" w:cs="Consolas"/>
          <w:noProof/>
          <w:color w:val="BCBEC4"/>
          <w:lang w:val="uk-UA"/>
        </w:rPr>
      </w:pP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locust 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HttpUser, task, between</w:t>
      </w:r>
      <w:r>
        <w:br/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random</w:t>
      </w:r>
      <w:r>
        <w:br/>
      </w:r>
      <w:r>
        <w:br/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 xml:space="preserve">class 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MyLoadTest(HttpUser):</w:t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wait_time = between(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1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3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168D6436">
        <w:rPr>
          <w:rFonts w:ascii="Consolas" w:hAnsi="Consolas" w:eastAsia="Consolas" w:cs="Consolas"/>
          <w:noProof/>
          <w:color w:val="B3AE60"/>
          <w:lang w:val="uk-UA"/>
        </w:rPr>
        <w:t>@task</w:t>
      </w:r>
      <w:r>
        <w:br/>
      </w:r>
      <w:r w:rsidRPr="3A828550" w:rsidR="168D6436">
        <w:rPr>
          <w:rFonts w:ascii="Consolas" w:hAnsi="Consolas" w:eastAsia="Consolas" w:cs="Consolas"/>
          <w:noProof/>
          <w:color w:val="B3AE60"/>
          <w:lang w:val="uk-UA"/>
        </w:rPr>
        <w:t xml:space="preserve">    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168D6436">
        <w:rPr>
          <w:rFonts w:ascii="Consolas" w:hAnsi="Consolas" w:eastAsia="Consolas" w:cs="Consolas"/>
          <w:noProof/>
          <w:color w:val="56A8F5"/>
          <w:lang w:val="uk-UA"/>
        </w:rPr>
        <w:t>get_all_posts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168D6436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168D6436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"/posts/"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168D6436">
        <w:rPr>
          <w:rFonts w:ascii="Consolas" w:hAnsi="Consolas" w:eastAsia="Consolas" w:cs="Consolas"/>
          <w:noProof/>
          <w:color w:val="B3AE60"/>
          <w:lang w:val="uk-UA"/>
        </w:rPr>
        <w:t>@task</w:t>
      </w:r>
      <w:r>
        <w:br/>
      </w:r>
      <w:r w:rsidRPr="3A828550" w:rsidR="168D6436">
        <w:rPr>
          <w:rFonts w:ascii="Consolas" w:hAnsi="Consolas" w:eastAsia="Consolas" w:cs="Consolas"/>
          <w:noProof/>
          <w:color w:val="B3AE60"/>
          <w:lang w:val="uk-UA"/>
        </w:rPr>
        <w:t xml:space="preserve">    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168D6436">
        <w:rPr>
          <w:rFonts w:ascii="Consolas" w:hAnsi="Consolas" w:eastAsia="Consolas" w:cs="Consolas"/>
          <w:noProof/>
          <w:color w:val="56A8F5"/>
          <w:lang w:val="uk-UA"/>
        </w:rPr>
        <w:t>get_post_by_id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168D6436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168D6436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f"/posts/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>{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random.randint(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0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100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>}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168D6436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3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)  </w:t>
      </w:r>
      <w:r w:rsidRPr="3A828550" w:rsidR="168D6436">
        <w:rPr>
          <w:rFonts w:ascii="Consolas" w:hAnsi="Consolas" w:eastAsia="Consolas" w:cs="Consolas"/>
          <w:noProof/>
          <w:color w:val="7A7E85"/>
          <w:lang w:val="uk-UA"/>
        </w:rPr>
        <w:t># вага завдання</w:t>
      </w:r>
      <w:r>
        <w:br/>
      </w:r>
      <w:r w:rsidRPr="3A828550" w:rsidR="168D6436">
        <w:rPr>
          <w:rFonts w:ascii="Consolas" w:hAnsi="Consolas" w:eastAsia="Consolas" w:cs="Consolas"/>
          <w:noProof/>
          <w:color w:val="7A7E85"/>
          <w:lang w:val="uk-UA"/>
        </w:rPr>
        <w:t xml:space="preserve">    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168D6436">
        <w:rPr>
          <w:rFonts w:ascii="Consolas" w:hAnsi="Consolas" w:eastAsia="Consolas" w:cs="Consolas"/>
          <w:noProof/>
          <w:color w:val="56A8F5"/>
          <w:lang w:val="uk-UA"/>
        </w:rPr>
        <w:t>create_post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168D6436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168D6436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.client.post(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"/posts/"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168D6436">
        <w:rPr>
          <w:rFonts w:ascii="Consolas" w:hAnsi="Consolas" w:eastAsia="Consolas" w:cs="Consolas"/>
          <w:noProof/>
          <w:color w:val="AA4926"/>
          <w:lang w:val="uk-UA"/>
        </w:rPr>
        <w:t>json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={</w:t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"userId"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: random.randint(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1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100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),</w:t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"title"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: 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 xml:space="preserve">f"Awesome title 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>{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random.randint(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1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100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>}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,</w:t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"body"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: 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 xml:space="preserve">f"Test body for post 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>{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random.randint(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1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168D6436">
        <w:rPr>
          <w:rFonts w:ascii="Consolas" w:hAnsi="Consolas" w:eastAsia="Consolas" w:cs="Consolas"/>
          <w:noProof/>
          <w:color w:val="2AACB8"/>
          <w:lang w:val="uk-UA"/>
        </w:rPr>
        <w:t>100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>}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</w:t>
      </w:r>
      <w:r>
        <w:br/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 xml:space="preserve">        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})</w:t>
      </w:r>
      <w:r>
        <w:br/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168D6436">
        <w:rPr>
          <w:rFonts w:ascii="Consolas" w:hAnsi="Consolas" w:eastAsia="Consolas" w:cs="Consolas"/>
          <w:noProof/>
          <w:color w:val="56A8F5"/>
          <w:lang w:val="uk-UA"/>
        </w:rPr>
        <w:t>on_start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168D6436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168D6436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"Test started!"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168D6436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168D6436">
        <w:rPr>
          <w:rFonts w:ascii="Consolas" w:hAnsi="Consolas" w:eastAsia="Consolas" w:cs="Consolas"/>
          <w:noProof/>
          <w:color w:val="56A8F5"/>
          <w:lang w:val="uk-UA"/>
        </w:rPr>
        <w:t>on_stop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168D6436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168D6436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168D6436">
        <w:rPr>
          <w:rFonts w:ascii="Consolas" w:hAnsi="Consolas" w:eastAsia="Consolas" w:cs="Consolas"/>
          <w:noProof/>
          <w:color w:val="6AAB73"/>
          <w:lang w:val="uk-UA"/>
        </w:rPr>
        <w:t>"Test stopped!"</w:t>
      </w:r>
      <w:r w:rsidRPr="3A828550" w:rsidR="168D6436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</w:p>
    <w:p w:rsidR="3A828550" w:rsidP="3A828550" w:rsidRDefault="3A828550" w14:paraId="5558C699" w14:textId="36BD921E">
      <w:pPr>
        <w:pStyle w:val="a6"/>
      </w:pPr>
    </w:p>
    <w:p w:rsidR="4E99F203" w:rsidP="3A828550" w:rsidRDefault="4E99F203" w14:paraId="3D2780FC" w14:textId="20489E33">
      <w:pPr>
        <w:pStyle w:val="a6"/>
        <w:ind w:firstLine="0"/>
      </w:pPr>
      <w:r w:rsidR="4E99F203">
        <w:drawing>
          <wp:inline wp14:editId="225D1463" wp14:anchorId="5B47A873">
            <wp:extent cx="5943600" cy="4257675"/>
            <wp:effectExtent l="0" t="0" r="0" b="0"/>
            <wp:docPr id="981585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585864" name="Picture 981585864"/>
                    <pic:cNvPicPr/>
                  </pic:nvPicPr>
                  <pic:blipFill>
                    <a:blip xmlns:r="http://schemas.openxmlformats.org/officeDocument/2006/relationships" r:embed="rId1023723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99F203" w:rsidP="3A828550" w:rsidRDefault="4E99F203" w14:paraId="37566942" w14:textId="58BA66F7">
      <w:pPr>
        <w:pStyle w:val="a"/>
        <w:rPr/>
      </w:pPr>
      <w:r w:rsidR="4E99F203">
        <w:rPr/>
        <w:t>Меню конфігурації тестів</w:t>
      </w:r>
    </w:p>
    <w:p w:rsidR="05798169" w:rsidP="3A828550" w:rsidRDefault="05798169" w14:paraId="16164931" w14:textId="492DB98E">
      <w:pPr>
        <w:pStyle w:val="a6"/>
        <w:ind w:firstLine="0"/>
        <w:jc w:val="center"/>
      </w:pPr>
      <w:r w:rsidR="05798169">
        <w:drawing>
          <wp:inline wp14:editId="1F06A27D" wp14:anchorId="0EC8AC61">
            <wp:extent cx="5943600" cy="3714750"/>
            <wp:effectExtent l="0" t="0" r="0" b="0"/>
            <wp:docPr id="1774465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465112" name="Picture 1774465112"/>
                    <pic:cNvPicPr/>
                  </pic:nvPicPr>
                  <pic:blipFill>
                    <a:blip xmlns:r="http://schemas.openxmlformats.org/officeDocument/2006/relationships" r:embed="rId898738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98169" w:rsidP="3A828550" w:rsidRDefault="05798169" w14:paraId="5A30DB23" w14:textId="62CDFA97">
      <w:pPr>
        <w:pStyle w:val="a"/>
        <w:rPr/>
      </w:pPr>
      <w:r w:rsidR="05798169">
        <w:rPr/>
        <w:t>Результати тестування</w:t>
      </w:r>
    </w:p>
    <w:p w:rsidR="3A828550" w:rsidP="3A828550" w:rsidRDefault="3A828550" w14:paraId="5CB92586" w14:textId="61EDB6EA">
      <w:pPr>
        <w:pStyle w:val="a7"/>
      </w:pPr>
    </w:p>
    <w:p w:rsidR="5A2EDEDD" w:rsidP="3A828550" w:rsidRDefault="5A2EDEDD" w14:paraId="0C2D28C1" w14:textId="77AF7E3D">
      <w:pPr>
        <w:pStyle w:val="2"/>
        <w:rPr/>
      </w:pPr>
      <w:r w:rsidR="5A2EDEDD">
        <w:rPr/>
        <w:t xml:space="preserve"> Самостійна робота</w:t>
      </w:r>
    </w:p>
    <w:p w:rsidR="04BB1371" w:rsidP="3A828550" w:rsidRDefault="04BB1371" w14:paraId="1425022F" w14:textId="04BDE009">
      <w:pPr>
        <w:pStyle w:val="a6"/>
        <w:suppressLineNumbers w:val="0"/>
        <w:bidi w:val="0"/>
        <w:spacing w:before="0" w:beforeAutospacing="off" w:after="60" w:afterAutospacing="off" w:line="259" w:lineRule="auto"/>
        <w:ind w:left="0" w:right="0" w:firstLine="709"/>
        <w:jc w:val="both"/>
      </w:pPr>
      <w:r w:rsidR="04BB1371">
        <w:rPr/>
        <w:t xml:space="preserve">Виконаємо </w:t>
      </w:r>
      <w:r w:rsidR="04BB1371">
        <w:rPr/>
        <w:t>навантажуване</w:t>
      </w:r>
      <w:r w:rsidR="04BB1371">
        <w:rPr/>
        <w:t xml:space="preserve"> тестування</w:t>
      </w:r>
      <w:r w:rsidR="0EC3E4AE">
        <w:rPr/>
        <w:t xml:space="preserve"> </w:t>
      </w:r>
      <w:hyperlink r:id="R4130ce8173754e16">
        <w:r w:rsidRPr="3A828550" w:rsidR="689952DE">
          <w:rPr>
            <w:rStyle w:val="aff1"/>
          </w:rPr>
          <w:t>https://api.thecatapi.com/v1</w:t>
        </w:r>
        <w:r w:rsidRPr="3A828550" w:rsidR="1615D329">
          <w:rPr>
            <w:rStyle w:val="aff1"/>
          </w:rPr>
          <w:t>.</w:t>
        </w:r>
      </w:hyperlink>
    </w:p>
    <w:p w:rsidR="3A828550" w:rsidP="3A828550" w:rsidRDefault="3A828550" w14:paraId="2D816EF6" w14:textId="2030F0C2">
      <w:pPr>
        <w:pStyle w:val="a6"/>
      </w:pPr>
    </w:p>
    <w:p w:rsidR="6B11EE7C" w:rsidP="3A828550" w:rsidRDefault="6B11EE7C" w14:paraId="79938D87" w14:textId="11D55B2A">
      <w:pPr>
        <w:pStyle w:val="a2"/>
        <w:rPr/>
      </w:pPr>
      <w:r w:rsidR="6B11EE7C">
        <w:rPr/>
        <w:t>L</w:t>
      </w:r>
      <w:r w:rsidR="0EC3E4AE">
        <w:rPr/>
        <w:t>ocustfile.py</w:t>
      </w:r>
    </w:p>
    <w:p w:rsidR="5EC6ECFA" w:rsidP="3A828550" w:rsidRDefault="5EC6ECFA" w14:paraId="53911F0B" w14:textId="78723445">
      <w:pPr>
        <w:shd w:val="clear" w:color="auto" w:fill="1E1F22"/>
        <w:spacing w:before="0" w:beforeAutospacing="off" w:after="0" w:afterAutospacing="off"/>
        <w:ind w:firstLine="0"/>
        <w:jc w:val="left"/>
      </w:pP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locust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HttpUser, task, between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class 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CatApiUser(HttpUser):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wait_time = between(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1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3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host =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</w:t>
      </w:r>
      <w:hyperlink r:id="R1ab6ef0a2fbe4b43">
        <w:r w:rsidRPr="3A828550" w:rsidR="5EC6ECFA">
          <w:rPr>
            <w:rStyle w:val="aff1"/>
            <w:rFonts w:ascii="Consolas" w:hAnsi="Consolas" w:eastAsia="Consolas" w:cs="Consolas"/>
            <w:noProof/>
            <w:lang w:val="uk-UA"/>
          </w:rPr>
          <w:t>https://api.thecatapi.com/v1</w:t>
        </w:r>
      </w:hyperlink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on_start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.client.headers.update({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"User-Agent"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: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"Locust-Testing-App/1.0"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,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"Content-Type"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: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"application/json"</w:t>
      </w:r>
      <w:r>
        <w:br/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})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5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search_images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"/images/search"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"01_Search_Images"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3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get_breeds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"/breeds"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"02_Get_Breeds"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2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search_specific_breed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"/breeds/search?q=sib"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"03_Search_Specific_Breed"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2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get_categories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"/categories"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"04_Get_Categories"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2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vote_for_cat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payload = {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"image_id"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: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"asf2"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,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"sub_id"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: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"user-123"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,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"value"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: 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1</w:t>
      </w:r>
      <w:r>
        <w:br/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}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.client.post(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"/votes"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json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=payload,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"05_Vote_For_Cat"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2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get_single_image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"/images/0XYvCy_sk"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"06_Get_Single_Image_Details"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1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get_votes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"/votes"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"07_Get_Votes_List"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1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simulate_analysis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"/images/search?limit=5"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"08_Get_Multiple_Images"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2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get_static_images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"/images/search?mime_types=jpg,png"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"09_Filter_By_MimeType"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B3AE60"/>
          <w:lang w:val="uk-UA"/>
        </w:rPr>
        <w:t>@task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1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def </w:t>
      </w:r>
      <w:r w:rsidRPr="3A828550" w:rsidR="5EC6ECFA">
        <w:rPr>
          <w:rFonts w:ascii="Consolas" w:hAnsi="Consolas" w:eastAsia="Consolas" w:cs="Consolas"/>
          <w:noProof/>
          <w:color w:val="56A8F5"/>
          <w:lang w:val="uk-UA"/>
        </w:rPr>
        <w:t>check_unauthorized_access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with </w:t>
      </w:r>
      <w:r w:rsidRPr="3A828550" w:rsidR="5EC6ECFA">
        <w:rPr>
          <w:rFonts w:ascii="Consolas" w:hAnsi="Consolas" w:eastAsia="Consolas" w:cs="Consolas"/>
          <w:noProof/>
          <w:color w:val="94558D"/>
          <w:lang w:val="uk-UA"/>
        </w:rPr>
        <w:t>self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.client.get(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"/favourites"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catch_response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>True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A828550" w:rsidR="5EC6ECFA">
        <w:rPr>
          <w:rFonts w:ascii="Consolas" w:hAnsi="Consolas" w:eastAsia="Consolas" w:cs="Consolas"/>
          <w:noProof/>
          <w:color w:val="AA4926"/>
          <w:lang w:val="uk-UA"/>
        </w:rPr>
        <w:t>name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"10_Check_401_Unauthorized"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)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as 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response: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 xml:space="preserve">if 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response.status_code == </w:t>
      </w:r>
      <w:r w:rsidRPr="3A828550" w:rsidR="5EC6ECFA">
        <w:rPr>
          <w:rFonts w:ascii="Consolas" w:hAnsi="Consolas" w:eastAsia="Consolas" w:cs="Consolas"/>
          <w:noProof/>
          <w:color w:val="2AACB8"/>
          <w:lang w:val="uk-UA"/>
        </w:rPr>
        <w:t>401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        response.success()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   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>else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:</w:t>
      </w:r>
      <w:r>
        <w:br/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 xml:space="preserve">                response.failure(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 xml:space="preserve">f"Expected 401, but got 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>{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response.status_code</w:t>
      </w:r>
      <w:r w:rsidRPr="3A828550" w:rsidR="5EC6ECFA">
        <w:rPr>
          <w:rFonts w:ascii="Consolas" w:hAnsi="Consolas" w:eastAsia="Consolas" w:cs="Consolas"/>
          <w:noProof/>
          <w:color w:val="CF8E6D"/>
          <w:lang w:val="uk-UA"/>
        </w:rPr>
        <w:t>}</w:t>
      </w:r>
      <w:r w:rsidRPr="3A828550" w:rsidR="5EC6ECFA">
        <w:rPr>
          <w:rFonts w:ascii="Consolas" w:hAnsi="Consolas" w:eastAsia="Consolas" w:cs="Consolas"/>
          <w:noProof/>
          <w:color w:val="6AAB73"/>
          <w:lang w:val="uk-UA"/>
        </w:rPr>
        <w:t>"</w:t>
      </w:r>
      <w:r w:rsidRPr="3A828550" w:rsidR="5EC6ECFA">
        <w:rPr>
          <w:rFonts w:ascii="Consolas" w:hAnsi="Consolas" w:eastAsia="Consolas" w:cs="Consolas"/>
          <w:noProof/>
          <w:color w:val="BCBEC4"/>
          <w:lang w:val="uk-UA"/>
        </w:rPr>
        <w:t>)</w:t>
      </w:r>
    </w:p>
    <w:p w:rsidR="3A828550" w:rsidP="3A828550" w:rsidRDefault="3A828550" w14:paraId="7C540F3C" w14:textId="03506806">
      <w:pPr>
        <w:pStyle w:val="a6"/>
      </w:pPr>
    </w:p>
    <w:p w:rsidR="042BEBFF" w:rsidP="3A828550" w:rsidRDefault="042BEBFF" w14:paraId="4D4A9423" w14:textId="12098B5B">
      <w:pPr>
        <w:pStyle w:val="a6"/>
        <w:ind w:firstLine="0"/>
        <w:jc w:val="center"/>
      </w:pPr>
      <w:r w:rsidR="042BEBFF">
        <w:drawing>
          <wp:inline wp14:editId="1E13D592" wp14:anchorId="01151257">
            <wp:extent cx="5943600" cy="4286250"/>
            <wp:effectExtent l="0" t="0" r="0" b="0"/>
            <wp:docPr id="920145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145633" name="Picture 920145633"/>
                    <pic:cNvPicPr/>
                  </pic:nvPicPr>
                  <pic:blipFill>
                    <a:blip xmlns:r="http://schemas.openxmlformats.org/officeDocument/2006/relationships" r:embed="rId319361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29E32" w:rsidP="3A828550" w:rsidRDefault="31F29E32" w14:paraId="675BF0BA" w14:textId="68A94A65">
      <w:pPr>
        <w:pStyle w:val="a"/>
        <w:rPr/>
      </w:pPr>
      <w:r w:rsidR="31F29E32">
        <w:rPr/>
        <w:t>Конфігурація тестів</w:t>
      </w:r>
    </w:p>
    <w:p w:rsidR="3A828550" w:rsidP="3A828550" w:rsidRDefault="3A828550" w14:paraId="24D708B2" w14:textId="446DFE09">
      <w:pPr>
        <w:pStyle w:val="a7"/>
      </w:pPr>
    </w:p>
    <w:p w:rsidR="700576ED" w:rsidP="3A828550" w:rsidRDefault="700576ED" w14:paraId="6C6C5117" w14:textId="6A668868">
      <w:pPr>
        <w:pStyle w:val="a7"/>
        <w:ind w:firstLine="0"/>
      </w:pPr>
      <w:r w:rsidR="700576ED">
        <w:drawing>
          <wp:inline wp14:editId="65739167" wp14:anchorId="5BED663A">
            <wp:extent cx="5943600" cy="2895600"/>
            <wp:effectExtent l="0" t="0" r="0" b="0"/>
            <wp:docPr id="1184025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025913" name="Picture 1184025913"/>
                    <pic:cNvPicPr/>
                  </pic:nvPicPr>
                  <pic:blipFill>
                    <a:blip xmlns:r="http://schemas.openxmlformats.org/officeDocument/2006/relationships" r:embed="rId1393948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7676F" w:rsidP="3A828550" w:rsidRDefault="2247676F" w14:paraId="74AB4779" w14:textId="282E698F">
      <w:pPr>
        <w:pStyle w:val="a"/>
        <w:rPr/>
      </w:pPr>
      <w:r w:rsidR="2247676F">
        <w:rPr/>
        <w:t>Результати тестування</w:t>
      </w:r>
    </w:p>
    <w:p w:rsidR="3A828550" w:rsidP="3A828550" w:rsidRDefault="3A828550" w14:paraId="19BC0DAD" w14:textId="40611530">
      <w:pPr>
        <w:pStyle w:val="a7"/>
      </w:pPr>
    </w:p>
    <w:p w:rsidRPr="004D35DD" w:rsidR="00971652" w:rsidP="3A828550" w:rsidRDefault="00971652" w14:paraId="4586B873" w14:textId="69B05B9E">
      <w:pPr>
        <w:pStyle w:val="2"/>
        <w:rPr/>
      </w:pPr>
      <w:r w:rsidR="00971652">
        <w:rPr/>
        <w:t>Висновки</w:t>
      </w:r>
    </w:p>
    <w:p w:rsidR="2A68B4B7" w:rsidP="3A828550" w:rsidRDefault="2A68B4B7" w14:paraId="2D65EBCA" w14:textId="2D51A506">
      <w:pPr>
        <w:pStyle w:val="a0"/>
        <w:numPr>
          <w:ilvl w:val="0"/>
          <w:numId w:val="0"/>
        </w:numPr>
        <w:bidi w:val="0"/>
        <w:spacing w:before="120" w:beforeAutospacing="off" w:after="120" w:afterAutospacing="off" w:line="360" w:lineRule="auto"/>
        <w:ind w:left="0" w:righ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828550" w:rsidR="4F877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3A828550" w:rsidR="01970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володі</w:t>
      </w:r>
      <w:r w:rsidRPr="3A828550" w:rsidR="7A3EA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ли</w:t>
      </w:r>
      <w:r w:rsidRPr="3A828550" w:rsidR="01970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технологіями навантажувального тестування та використання бібліотеки </w:t>
      </w:r>
      <w:r w:rsidRPr="3A828550" w:rsidR="01970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Locust.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якості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самостійної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роботи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створили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запустили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навантажувальне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тестування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сайт</w:t>
      </w:r>
      <w:r w:rsidRPr="3A828550" w:rsidR="69BA80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hyperlink r:id="R86ad97e66a364bbd">
        <w:r w:rsidRPr="3A828550" w:rsidR="69BA80D8">
          <w:rPr>
            <w:rStyle w:val="aff1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https://api.thecatapi.com/v1.</w:t>
        </w:r>
      </w:hyperlink>
    </w:p>
    <w:sectPr w:rsidRPr="003F7990" w:rsidR="00971652" w:rsidSect="005E24EF">
      <w:headerReference w:type="default" r:id="rId12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7067" w:rsidP="00BF0379" w:rsidRDefault="00A07067" w14:paraId="4DA5A3C3" w14:textId="77777777">
      <w:pPr>
        <w:spacing w:after="0"/>
      </w:pPr>
      <w:r>
        <w:separator/>
      </w:r>
    </w:p>
  </w:endnote>
  <w:endnote w:type="continuationSeparator" w:id="0">
    <w:p w:rsidR="00A07067" w:rsidP="00BF0379" w:rsidRDefault="00A07067" w14:paraId="14B07332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7067" w:rsidP="00BF0379" w:rsidRDefault="00A07067" w14:paraId="5C64937B" w14:textId="77777777">
      <w:pPr>
        <w:spacing w:after="0"/>
      </w:pPr>
      <w:r>
        <w:separator/>
      </w:r>
    </w:p>
  </w:footnote>
  <w:footnote w:type="continuationSeparator" w:id="0">
    <w:p w:rsidR="00A07067" w:rsidP="00BF0379" w:rsidRDefault="00A07067" w14:paraId="1341F2A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1652" w:rsidP="00BF0379" w:rsidRDefault="00971652" w14:paraId="041F913A" w14:textId="77777777">
    <w:pPr>
      <w:pStyle w:val="ae"/>
      <w:jc w:val="right"/>
    </w:pPr>
    <w:r>
      <w:rPr>
        <w:sz w:val="24"/>
        <w:szCs w:val="24"/>
      </w:rPr>
      <w:t>ПІ-221</w:t>
    </w:r>
    <w:r w:rsidRPr="00850349">
      <w:rPr>
        <w:sz w:val="24"/>
        <w:szCs w:val="24"/>
        <w:lang w:val="ru-RU"/>
      </w:rPr>
      <w:t>;</w:t>
    </w:r>
    <w:r>
      <w:rPr>
        <w:sz w:val="24"/>
        <w:szCs w:val="24"/>
      </w:rPr>
      <w:t xml:space="preserve"> Автмомієнко Ярослав Григорович</w:t>
    </w:r>
    <w:r w:rsidRPr="00850349">
      <w:rPr>
        <w:sz w:val="24"/>
        <w:szCs w:val="24"/>
        <w:lang w:val="ru-RU"/>
      </w:rPr>
      <w:t>;</w:t>
    </w:r>
    <w:r>
      <w:rPr>
        <w:sz w:val="24"/>
        <w:szCs w:val="24"/>
      </w:rPr>
      <w:t xml:space="preserve"> Варіант 1</w:t>
    </w:r>
    <w:r>
      <w:tab/>
    </w:r>
    <w:r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32</w:t>
    </w:r>
    <w:r>
      <w:rPr>
        <w:noProof/>
      </w:rPr>
      <w:fldChar w:fldCharType="end"/>
    </w:r>
  </w:p>
  <w:p w:rsidR="00971652" w:rsidRDefault="00971652" w14:paraId="4A131B36" w14:textId="7777777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63032fc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1"/>
      <w:lvlText w:val="%1"/>
      <w:lvlJc w:val="left"/>
      <w:pPr>
        <w:ind w:left="284" w:hanging="284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384621C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31F4D1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5DF61F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C5721F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5F019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DF019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9CC6F9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C6047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C04C7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4A8C3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0A61F9"/>
    <w:multiLevelType w:val="multilevel"/>
    <w:tmpl w:val="77FEEF4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 w:cs="Times New Roman"/>
      </w:rPr>
    </w:lvl>
    <w:lvl w:ilvl="1">
      <w:start w:val="1"/>
      <w:numFmt w:val="decimal"/>
      <w:pStyle w:val="a"/>
      <w:suff w:val="space"/>
      <w:lvlText w:val="Рисунок %1.%2 – "/>
      <w:lvlJc w:val="center"/>
      <w:pPr>
        <w:ind w:left="6179" w:hanging="5470"/>
      </w:pPr>
      <w:rPr>
        <w:rFonts w:hint="default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 w:cs="Times New Roman"/>
      </w:rPr>
    </w:lvl>
  </w:abstractNum>
  <w:abstractNum w:abstractNumId="11" w15:restartNumberingAfterBreak="0">
    <w:nsid w:val="076B4A68"/>
    <w:multiLevelType w:val="multilevel"/>
    <w:tmpl w:val="13DC4D0A"/>
    <w:lvl w:ilvl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>
      <w:start w:val="1"/>
      <w:numFmt w:val="decimal"/>
      <w:suff w:val="space"/>
      <w:lvlText w:val="Ліістинг %1.%2 –"/>
      <w:lvlJc w:val="left"/>
      <w:pPr>
        <w:ind w:left="792" w:hanging="432"/>
      </w:pPr>
      <w:rPr>
        <w:rFonts w:hint="default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 w:cs="Times New Roman"/>
      </w:rPr>
    </w:lvl>
  </w:abstractNum>
  <w:abstractNum w:abstractNumId="12" w15:restartNumberingAfterBreak="0">
    <w:nsid w:val="114D5771"/>
    <w:multiLevelType w:val="hybridMultilevel"/>
    <w:tmpl w:val="90CC5E48"/>
    <w:lvl w:ilvl="0" w:tplc="77B4C6D4">
      <w:start w:val="1"/>
      <w:numFmt w:val="decimal"/>
      <w:lvlText w:val="%1."/>
      <w:lvlJc w:val="left"/>
      <w:pPr>
        <w:ind w:left="1097" w:hanging="360"/>
      </w:pPr>
      <w:rPr>
        <w:rFonts w:hint="default" w:cs="Times New Roman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5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1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  <w:rPr>
        <w:rFonts w:cs="Times New Roman"/>
      </w:rPr>
    </w:lvl>
  </w:abstractNum>
  <w:abstractNum w:abstractNumId="13" w15:restartNumberingAfterBreak="0">
    <w:nsid w:val="15341FBA"/>
    <w:multiLevelType w:val="multilevel"/>
    <w:tmpl w:val="E1C4E214"/>
    <w:lvl w:ilvl="0">
      <w:start w:val="1"/>
      <w:numFmt w:val="decimal"/>
      <w:lvlText w:val="%1."/>
      <w:lvlJc w:val="left"/>
      <w:pPr>
        <w:ind w:left="357" w:hanging="357"/>
      </w:pPr>
      <w:rPr>
        <w:rFonts w:hint="default" w:cs="Times New Roman"/>
      </w:rPr>
    </w:lvl>
    <w:lvl w:ilvl="1">
      <w:start w:val="1"/>
      <w:numFmt w:val="decimal"/>
      <w:pStyle w:val="2"/>
      <w:suff w:val="space"/>
      <w:lvlText w:val="%1.%2"/>
      <w:lvlJc w:val="left"/>
      <w:pPr>
        <w:ind w:left="1467" w:hanging="567"/>
      </w:pPr>
      <w:rPr>
        <w:rFonts w:hint="default" w:cs="Times New Roman"/>
      </w:rPr>
    </w:lvl>
    <w:lvl w:ilvl="2">
      <w:start w:val="1"/>
      <w:numFmt w:val="decimal"/>
      <w:pStyle w:val="3"/>
      <w:lvlText w:val="%1.%2.%3"/>
      <w:lvlJc w:val="left"/>
      <w:pPr>
        <w:ind w:left="110" w:firstLine="430"/>
      </w:pPr>
      <w:rPr>
        <w:rFonts w:hint="default" w:cs="Times New Roman"/>
        <w:b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428" w:hanging="719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 w:cs="Times New Roman"/>
      </w:rPr>
    </w:lvl>
  </w:abstractNum>
  <w:abstractNum w:abstractNumId="14" w15:restartNumberingAfterBreak="0">
    <w:nsid w:val="17D91553"/>
    <w:multiLevelType w:val="hybridMultilevel"/>
    <w:tmpl w:val="6DEEE260"/>
    <w:lvl w:ilvl="0" w:tplc="9E62BC30">
      <w:start w:val="1"/>
      <w:numFmt w:val="decimal"/>
      <w:lvlText w:val="%1"/>
      <w:lvlJc w:val="left"/>
      <w:pPr>
        <w:ind w:left="1440" w:hanging="360"/>
      </w:pPr>
      <w:rPr>
        <w:rFonts w:hint="default" w:ascii="Times New Roman" w:hAnsi="Times New Roman" w:cs="Times New Roman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" w15:restartNumberingAfterBreak="0">
    <w:nsid w:val="17F00E5E"/>
    <w:multiLevelType w:val="multilevel"/>
    <w:tmpl w:val="3C8C3D62"/>
    <w:lvl w:ilvl="0">
      <w:start w:val="1"/>
      <w:numFmt w:val="decimal"/>
      <w:pStyle w:val="1"/>
      <w:lvlText w:val="%1"/>
      <w:lvlJc w:val="left"/>
      <w:pPr>
        <w:ind w:left="284" w:hanging="284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 w:cs="Times New Roman"/>
      </w:rPr>
    </w:lvl>
  </w:abstractNum>
  <w:abstractNum w:abstractNumId="16" w15:restartNumberingAfterBreak="0">
    <w:nsid w:val="19E408F5"/>
    <w:multiLevelType w:val="multilevel"/>
    <w:tmpl w:val="A1F82D94"/>
    <w:lvl w:ilvl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ind w:left="227" w:firstLine="133"/>
      </w:pPr>
      <w:rPr>
        <w:rFonts w:hint="default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 w:cs="Times New Roman"/>
      </w:rPr>
    </w:lvl>
  </w:abstractNum>
  <w:abstractNum w:abstractNumId="17" w15:restartNumberingAfterBreak="0">
    <w:nsid w:val="1E874CC8"/>
    <w:multiLevelType w:val="hybridMultilevel"/>
    <w:tmpl w:val="AA5E5906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1E8C0639"/>
    <w:multiLevelType w:val="hybridMultilevel"/>
    <w:tmpl w:val="EA2C4BA6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281C6175"/>
    <w:multiLevelType w:val="multilevel"/>
    <w:tmpl w:val="FAD448EA"/>
    <w:lvl w:ilvl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 w:cs="Times New Roman"/>
      </w:rPr>
    </w:lvl>
    <w:lvl w:ilvl="3">
      <w:start w:val="1"/>
      <w:numFmt w:val="decimal"/>
      <w:suff w:val="space"/>
      <w:lvlText w:val="%1.%2.%3.%4"/>
      <w:lvlJc w:val="left"/>
      <w:pPr>
        <w:ind w:left="1728" w:hanging="1019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 w:cs="Times New Roman"/>
      </w:rPr>
    </w:lvl>
  </w:abstractNum>
  <w:abstractNum w:abstractNumId="20" w15:restartNumberingAfterBreak="0">
    <w:nsid w:val="2CFC7137"/>
    <w:multiLevelType w:val="hybridMultilevel"/>
    <w:tmpl w:val="739A42FE"/>
    <w:lvl w:ilvl="0" w:tplc="7EFE52A8">
      <w:start w:val="1"/>
      <w:numFmt w:val="decimal"/>
      <w:pStyle w:val="a0"/>
      <w:suff w:val="space"/>
      <w:lvlText w:val="%1."/>
      <w:lvlJc w:val="left"/>
      <w:pPr>
        <w:ind w:firstLine="709"/>
      </w:pPr>
      <w:rPr>
        <w:rFonts w:hint="default" w:cs="Times New Roman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1" w15:restartNumberingAfterBreak="0">
    <w:nsid w:val="37306A12"/>
    <w:multiLevelType w:val="multilevel"/>
    <w:tmpl w:val="0C6621B0"/>
    <w:lvl w:ilvl="0">
      <w:start w:val="1"/>
      <w:numFmt w:val="bullet"/>
      <w:pStyle w:val="a1"/>
      <w:lvlText w:val="–"/>
      <w:lvlJc w:val="left"/>
      <w:pPr>
        <w:tabs>
          <w:tab w:val="num" w:pos="2265"/>
        </w:tabs>
        <w:ind w:left="2265" w:hanging="284"/>
      </w:pPr>
      <w:rPr>
        <w:rFonts w:hint="default" w:ascii="Times New Roman" w:hAnsi="Times New Roman"/>
      </w:rPr>
    </w:lvl>
    <w:lvl w:ilvl="1">
      <w:start w:val="1"/>
      <w:numFmt w:val="decimal"/>
      <w:suff w:val="space"/>
      <w:lvlText w:val="%1.%2 "/>
      <w:lvlJc w:val="left"/>
      <w:pPr>
        <w:ind w:left="720"/>
      </w:pPr>
      <w:rPr>
        <w:rFonts w:hint="default" w:cs="Times New Roman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 w:cs="Times New Roman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 w:cs="Times New Roman"/>
      </w:rPr>
    </w:lvl>
  </w:abstractNum>
  <w:abstractNum w:abstractNumId="22" w15:restartNumberingAfterBreak="0">
    <w:nsid w:val="3A143E4D"/>
    <w:multiLevelType w:val="multilevel"/>
    <w:tmpl w:val="9A6CBB34"/>
    <w:lvl w:ilvl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>
      <w:start w:val="1"/>
      <w:numFmt w:val="decimal"/>
      <w:lvlRestart w:val="0"/>
      <w:pStyle w:val="a2"/>
      <w:suff w:val="space"/>
      <w:lvlText w:val="Ліістинг 1.%2 –"/>
      <w:lvlJc w:val="left"/>
      <w:pPr>
        <w:ind w:left="792" w:hanging="83"/>
      </w:pPr>
      <w:rPr>
        <w:rFonts w:hint="default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 w:cs="Times New Roman"/>
      </w:rPr>
    </w:lvl>
  </w:abstractNum>
  <w:abstractNum w:abstractNumId="23" w15:restartNumberingAfterBreak="0">
    <w:nsid w:val="3CB94B96"/>
    <w:multiLevelType w:val="multilevel"/>
    <w:tmpl w:val="BDD63542"/>
    <w:lvl w:ilvl="0">
      <w:start w:val="1"/>
      <w:numFmt w:val="bullet"/>
      <w:pStyle w:val="a3"/>
      <w:lvlText w:val="–"/>
      <w:lvlJc w:val="left"/>
      <w:pPr>
        <w:tabs>
          <w:tab w:val="num" w:pos="2265"/>
        </w:tabs>
        <w:ind w:left="2265" w:hanging="284"/>
      </w:pPr>
      <w:rPr>
        <w:rFonts w:hint="default" w:ascii="Times New Roman" w:hAnsi="Times New Roman"/>
      </w:rPr>
    </w:lvl>
    <w:lvl w:ilvl="1">
      <w:start w:val="1"/>
      <w:numFmt w:val="decimal"/>
      <w:suff w:val="space"/>
      <w:lvlText w:val="%1.%2 "/>
      <w:lvlJc w:val="left"/>
      <w:pPr>
        <w:ind w:left="720"/>
      </w:pPr>
      <w:rPr>
        <w:rFonts w:hint="default" w:cs="Times New Roman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 w:cs="Times New Roman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 w:cs="Times New Roman"/>
      </w:rPr>
    </w:lvl>
  </w:abstractNum>
  <w:abstractNum w:abstractNumId="24" w15:restartNumberingAfterBreak="0">
    <w:nsid w:val="3DE3612A"/>
    <w:multiLevelType w:val="multilevel"/>
    <w:tmpl w:val="A85412F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 w:cs="Times New Roman"/>
      </w:rPr>
    </w:lvl>
    <w:lvl w:ilvl="1">
      <w:start w:val="1"/>
      <w:numFmt w:val="decimal"/>
      <w:lvlText w:val="%1.%2 – "/>
      <w:lvlJc w:val="center"/>
      <w:pPr>
        <w:ind w:left="792" w:hanging="792"/>
      </w:pPr>
      <w:rPr>
        <w:rFonts w:hint="default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 w:cs="Times New Roman"/>
      </w:rPr>
    </w:lvl>
  </w:abstractNum>
  <w:abstractNum w:abstractNumId="25" w15:restartNumberingAfterBreak="0">
    <w:nsid w:val="4440064C"/>
    <w:multiLevelType w:val="hybridMultilevel"/>
    <w:tmpl w:val="88C8DD7A"/>
    <w:lvl w:ilvl="0" w:tplc="951E1510">
      <w:start w:val="1"/>
      <w:numFmt w:val="decimal"/>
      <w:pStyle w:val="a4"/>
      <w:lvlText w:val="Рисунок 1.%1 –"/>
      <w:lvlJc w:val="left"/>
      <w:pPr>
        <w:ind w:left="720" w:hanging="360"/>
      </w:pPr>
      <w:rPr>
        <w:rFonts w:hint="default" w:ascii="Times New Roman" w:hAnsi="Times New Roman" w:cs="Times New Roman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6194FC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7" w15:restartNumberingAfterBreak="0">
    <w:nsid w:val="737A6CE0"/>
    <w:multiLevelType w:val="hybridMultilevel"/>
    <w:tmpl w:val="79FEAB7E"/>
    <w:lvl w:ilvl="0" w:tplc="7E54D57C">
      <w:start w:val="1"/>
      <w:numFmt w:val="decimal"/>
      <w:pStyle w:val="a5"/>
      <w:lvlText w:val="%1."/>
      <w:lvlJc w:val="left"/>
      <w:pPr>
        <w:tabs>
          <w:tab w:val="num" w:pos="360"/>
        </w:tabs>
        <w:ind w:left="57" w:hanging="57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763FE01D"/>
    <w:multiLevelType w:val="multilevel"/>
    <w:tmpl w:val="210C3E3C"/>
    <w:lvl w:ilvl="0">
      <w:start w:val="1"/>
      <w:numFmt w:val="decimal"/>
      <w:lvlText w:val="%1"/>
      <w:lvlJc w:val="left"/>
      <w:pPr>
        <w:ind w:left="284" w:hanging="284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36">
    <w:abstractNumId w:val="29"/>
  </w:num>
  <w:num w:numId="1" w16cid:durableId="124467361">
    <w:abstractNumId w:val="28"/>
  </w:num>
  <w:num w:numId="2" w16cid:durableId="1755664526">
    <w:abstractNumId w:val="18"/>
  </w:num>
  <w:num w:numId="3" w16cid:durableId="1999264875">
    <w:abstractNumId w:val="17"/>
  </w:num>
  <w:num w:numId="4" w16cid:durableId="1547834392">
    <w:abstractNumId w:val="15"/>
  </w:num>
  <w:num w:numId="5" w16cid:durableId="20711670">
    <w:abstractNumId w:val="26"/>
  </w:num>
  <w:num w:numId="6" w16cid:durableId="1122502585">
    <w:abstractNumId w:val="16"/>
  </w:num>
  <w:num w:numId="7" w16cid:durableId="540022355">
    <w:abstractNumId w:val="13"/>
  </w:num>
  <w:num w:numId="8" w16cid:durableId="479350929">
    <w:abstractNumId w:val="19"/>
  </w:num>
  <w:num w:numId="9" w16cid:durableId="1722510267">
    <w:abstractNumId w:val="23"/>
  </w:num>
  <w:num w:numId="10" w16cid:durableId="784495362">
    <w:abstractNumId w:val="21"/>
  </w:num>
  <w:num w:numId="11" w16cid:durableId="1207135601">
    <w:abstractNumId w:val="13"/>
  </w:num>
  <w:num w:numId="12" w16cid:durableId="1281571079">
    <w:abstractNumId w:val="23"/>
  </w:num>
  <w:num w:numId="13" w16cid:durableId="1241141567">
    <w:abstractNumId w:val="24"/>
  </w:num>
  <w:num w:numId="14" w16cid:durableId="827673055">
    <w:abstractNumId w:val="10"/>
  </w:num>
  <w:num w:numId="15" w16cid:durableId="967130643">
    <w:abstractNumId w:val="10"/>
  </w:num>
  <w:num w:numId="16" w16cid:durableId="906182943">
    <w:abstractNumId w:val="11"/>
  </w:num>
  <w:num w:numId="17" w16cid:durableId="1424106229">
    <w:abstractNumId w:val="14"/>
  </w:num>
  <w:num w:numId="18" w16cid:durableId="1173490968">
    <w:abstractNumId w:val="22"/>
  </w:num>
  <w:num w:numId="19" w16cid:durableId="1313095288">
    <w:abstractNumId w:val="12"/>
  </w:num>
  <w:num w:numId="20" w16cid:durableId="106512856">
    <w:abstractNumId w:val="20"/>
  </w:num>
  <w:num w:numId="21" w16cid:durableId="940530881">
    <w:abstractNumId w:val="10"/>
  </w:num>
  <w:num w:numId="22" w16cid:durableId="632634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0617615">
    <w:abstractNumId w:val="20"/>
    <w:lvlOverride w:ilvl="0">
      <w:startOverride w:val="1"/>
    </w:lvlOverride>
  </w:num>
  <w:num w:numId="24" w16cid:durableId="1722169334">
    <w:abstractNumId w:val="27"/>
  </w:num>
  <w:num w:numId="25" w16cid:durableId="1636256082">
    <w:abstractNumId w:val="25"/>
  </w:num>
  <w:num w:numId="26" w16cid:durableId="980501057">
    <w:abstractNumId w:val="9"/>
  </w:num>
  <w:num w:numId="27" w16cid:durableId="1289315629">
    <w:abstractNumId w:val="7"/>
  </w:num>
  <w:num w:numId="28" w16cid:durableId="1839270512">
    <w:abstractNumId w:val="6"/>
  </w:num>
  <w:num w:numId="29" w16cid:durableId="846286089">
    <w:abstractNumId w:val="5"/>
  </w:num>
  <w:num w:numId="30" w16cid:durableId="1455371683">
    <w:abstractNumId w:val="4"/>
  </w:num>
  <w:num w:numId="31" w16cid:durableId="1341467533">
    <w:abstractNumId w:val="8"/>
  </w:num>
  <w:num w:numId="32" w16cid:durableId="130249671">
    <w:abstractNumId w:val="3"/>
  </w:num>
  <w:num w:numId="33" w16cid:durableId="1102068491">
    <w:abstractNumId w:val="2"/>
  </w:num>
  <w:num w:numId="34" w16cid:durableId="1259562177">
    <w:abstractNumId w:val="1"/>
  </w:num>
  <w:num w:numId="35" w16cid:durableId="11464301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4831"/>
    <w:rsid w:val="0004649A"/>
    <w:rsid w:val="00054DEF"/>
    <w:rsid w:val="00067D9A"/>
    <w:rsid w:val="000A2498"/>
    <w:rsid w:val="000B0F0F"/>
    <w:rsid w:val="000D5029"/>
    <w:rsid w:val="000E32BA"/>
    <w:rsid w:val="000E714F"/>
    <w:rsid w:val="000E77B3"/>
    <w:rsid w:val="001205AC"/>
    <w:rsid w:val="001223EF"/>
    <w:rsid w:val="00132125"/>
    <w:rsid w:val="00147FD2"/>
    <w:rsid w:val="00154AAE"/>
    <w:rsid w:val="001F7C6B"/>
    <w:rsid w:val="002435C5"/>
    <w:rsid w:val="002732DC"/>
    <w:rsid w:val="002C319E"/>
    <w:rsid w:val="002D1E7A"/>
    <w:rsid w:val="002E45C5"/>
    <w:rsid w:val="0030623E"/>
    <w:rsid w:val="00306471"/>
    <w:rsid w:val="00311DF5"/>
    <w:rsid w:val="00330374"/>
    <w:rsid w:val="00352A5A"/>
    <w:rsid w:val="00381FD7"/>
    <w:rsid w:val="003C16A7"/>
    <w:rsid w:val="003E49BF"/>
    <w:rsid w:val="003F6236"/>
    <w:rsid w:val="003F7990"/>
    <w:rsid w:val="004217BA"/>
    <w:rsid w:val="004530C3"/>
    <w:rsid w:val="004744CB"/>
    <w:rsid w:val="00492FA2"/>
    <w:rsid w:val="004B227F"/>
    <w:rsid w:val="004B5F15"/>
    <w:rsid w:val="004C0605"/>
    <w:rsid w:val="004D35DD"/>
    <w:rsid w:val="004E5E2E"/>
    <w:rsid w:val="0051644B"/>
    <w:rsid w:val="00542B14"/>
    <w:rsid w:val="0057699A"/>
    <w:rsid w:val="00584831"/>
    <w:rsid w:val="00590263"/>
    <w:rsid w:val="0059322B"/>
    <w:rsid w:val="005C3C99"/>
    <w:rsid w:val="005D7152"/>
    <w:rsid w:val="005E24EF"/>
    <w:rsid w:val="005F5ECF"/>
    <w:rsid w:val="00671AD0"/>
    <w:rsid w:val="00674E87"/>
    <w:rsid w:val="00675A4A"/>
    <w:rsid w:val="0069082E"/>
    <w:rsid w:val="006D6782"/>
    <w:rsid w:val="00792F58"/>
    <w:rsid w:val="007C038F"/>
    <w:rsid w:val="008450C7"/>
    <w:rsid w:val="00850349"/>
    <w:rsid w:val="0085629C"/>
    <w:rsid w:val="008D59C5"/>
    <w:rsid w:val="008D6D4B"/>
    <w:rsid w:val="00926BEA"/>
    <w:rsid w:val="00971652"/>
    <w:rsid w:val="00986389"/>
    <w:rsid w:val="009B547C"/>
    <w:rsid w:val="009C7322"/>
    <w:rsid w:val="009C79AC"/>
    <w:rsid w:val="009D05BB"/>
    <w:rsid w:val="00A008DF"/>
    <w:rsid w:val="00A07067"/>
    <w:rsid w:val="00A712B2"/>
    <w:rsid w:val="00A9367B"/>
    <w:rsid w:val="00A93C97"/>
    <w:rsid w:val="00A977A5"/>
    <w:rsid w:val="00AD217E"/>
    <w:rsid w:val="00AD2369"/>
    <w:rsid w:val="00AF459A"/>
    <w:rsid w:val="00B44233"/>
    <w:rsid w:val="00B905E0"/>
    <w:rsid w:val="00BF0379"/>
    <w:rsid w:val="00C26950"/>
    <w:rsid w:val="00C965A8"/>
    <w:rsid w:val="00CA4A38"/>
    <w:rsid w:val="00CB0C76"/>
    <w:rsid w:val="00CB3942"/>
    <w:rsid w:val="00CC2A0D"/>
    <w:rsid w:val="00D23B43"/>
    <w:rsid w:val="00D240B1"/>
    <w:rsid w:val="00D268D2"/>
    <w:rsid w:val="00D311C1"/>
    <w:rsid w:val="00D52353"/>
    <w:rsid w:val="00D55DD1"/>
    <w:rsid w:val="00D7274E"/>
    <w:rsid w:val="00DA362B"/>
    <w:rsid w:val="00DD2B8A"/>
    <w:rsid w:val="00E30923"/>
    <w:rsid w:val="00E348B5"/>
    <w:rsid w:val="00E4166F"/>
    <w:rsid w:val="00E555AC"/>
    <w:rsid w:val="00E61002"/>
    <w:rsid w:val="00E63BEA"/>
    <w:rsid w:val="00E65D16"/>
    <w:rsid w:val="00E93087"/>
    <w:rsid w:val="00E964B6"/>
    <w:rsid w:val="00EB0263"/>
    <w:rsid w:val="00EC1AE0"/>
    <w:rsid w:val="00EE2302"/>
    <w:rsid w:val="00F063F4"/>
    <w:rsid w:val="00F33498"/>
    <w:rsid w:val="00F36D46"/>
    <w:rsid w:val="00F4188E"/>
    <w:rsid w:val="00F46484"/>
    <w:rsid w:val="00F96E12"/>
    <w:rsid w:val="00FA232A"/>
    <w:rsid w:val="00FC22FE"/>
    <w:rsid w:val="00FE5D6B"/>
    <w:rsid w:val="017B976D"/>
    <w:rsid w:val="01970CC1"/>
    <w:rsid w:val="01AE973C"/>
    <w:rsid w:val="0219C11D"/>
    <w:rsid w:val="02ECBADC"/>
    <w:rsid w:val="0305F7D3"/>
    <w:rsid w:val="03323DCF"/>
    <w:rsid w:val="03C90CBA"/>
    <w:rsid w:val="03E40EFE"/>
    <w:rsid w:val="04278F9D"/>
    <w:rsid w:val="042BEBFF"/>
    <w:rsid w:val="04BB1371"/>
    <w:rsid w:val="05798169"/>
    <w:rsid w:val="06AB1A88"/>
    <w:rsid w:val="06E7D792"/>
    <w:rsid w:val="0702FB19"/>
    <w:rsid w:val="070312CA"/>
    <w:rsid w:val="07801D09"/>
    <w:rsid w:val="07DE0872"/>
    <w:rsid w:val="08A6523A"/>
    <w:rsid w:val="08AB559A"/>
    <w:rsid w:val="096596A4"/>
    <w:rsid w:val="0A0A1043"/>
    <w:rsid w:val="0A250AEA"/>
    <w:rsid w:val="0A256D40"/>
    <w:rsid w:val="0AA6BC5D"/>
    <w:rsid w:val="0CB9F437"/>
    <w:rsid w:val="0CE0DA58"/>
    <w:rsid w:val="0CEBDA4B"/>
    <w:rsid w:val="0D18F039"/>
    <w:rsid w:val="0D545008"/>
    <w:rsid w:val="0D58ECF1"/>
    <w:rsid w:val="0E62CBCB"/>
    <w:rsid w:val="0E8C6DE8"/>
    <w:rsid w:val="0EC3E4AE"/>
    <w:rsid w:val="0F882974"/>
    <w:rsid w:val="100F4F4C"/>
    <w:rsid w:val="10BABACE"/>
    <w:rsid w:val="10CB2696"/>
    <w:rsid w:val="1122093E"/>
    <w:rsid w:val="118C659C"/>
    <w:rsid w:val="118C659C"/>
    <w:rsid w:val="119B561F"/>
    <w:rsid w:val="11C5DC81"/>
    <w:rsid w:val="11EF767D"/>
    <w:rsid w:val="11FFF8C2"/>
    <w:rsid w:val="13B9EF36"/>
    <w:rsid w:val="13FBF1B8"/>
    <w:rsid w:val="14357802"/>
    <w:rsid w:val="145FB869"/>
    <w:rsid w:val="14C9D690"/>
    <w:rsid w:val="1511A135"/>
    <w:rsid w:val="1579A0CA"/>
    <w:rsid w:val="1615D329"/>
    <w:rsid w:val="161ECDEC"/>
    <w:rsid w:val="168D6436"/>
    <w:rsid w:val="168FF06B"/>
    <w:rsid w:val="16E271B1"/>
    <w:rsid w:val="170A99EB"/>
    <w:rsid w:val="17260E88"/>
    <w:rsid w:val="172E81F6"/>
    <w:rsid w:val="1755883E"/>
    <w:rsid w:val="177F7C81"/>
    <w:rsid w:val="17906944"/>
    <w:rsid w:val="17A5E434"/>
    <w:rsid w:val="18587A94"/>
    <w:rsid w:val="1880F149"/>
    <w:rsid w:val="18F221D2"/>
    <w:rsid w:val="193268AB"/>
    <w:rsid w:val="194A39BA"/>
    <w:rsid w:val="19740409"/>
    <w:rsid w:val="19BAF127"/>
    <w:rsid w:val="19BF166C"/>
    <w:rsid w:val="19FE5E40"/>
    <w:rsid w:val="1A32B9E5"/>
    <w:rsid w:val="1AC4B736"/>
    <w:rsid w:val="1B3878A6"/>
    <w:rsid w:val="1C9F1EFF"/>
    <w:rsid w:val="1CF28A60"/>
    <w:rsid w:val="1D3117E6"/>
    <w:rsid w:val="1DC8EA5F"/>
    <w:rsid w:val="1DFC7E76"/>
    <w:rsid w:val="1E03EC88"/>
    <w:rsid w:val="1E60639A"/>
    <w:rsid w:val="1ECBC05E"/>
    <w:rsid w:val="1EE0DEEC"/>
    <w:rsid w:val="1EE735BC"/>
    <w:rsid w:val="1F5FAD5A"/>
    <w:rsid w:val="1FD05A09"/>
    <w:rsid w:val="1FD905D0"/>
    <w:rsid w:val="1FDBC2AF"/>
    <w:rsid w:val="20568D18"/>
    <w:rsid w:val="207F299E"/>
    <w:rsid w:val="20C513B8"/>
    <w:rsid w:val="2247676F"/>
    <w:rsid w:val="22AF7BC4"/>
    <w:rsid w:val="22EF55FD"/>
    <w:rsid w:val="233BDDBA"/>
    <w:rsid w:val="24243EB3"/>
    <w:rsid w:val="2433977E"/>
    <w:rsid w:val="25A51123"/>
    <w:rsid w:val="2607CE14"/>
    <w:rsid w:val="266F3689"/>
    <w:rsid w:val="269C9F9D"/>
    <w:rsid w:val="27B5DE8D"/>
    <w:rsid w:val="2813F3CB"/>
    <w:rsid w:val="282518A1"/>
    <w:rsid w:val="2A6636C9"/>
    <w:rsid w:val="2A68B4B7"/>
    <w:rsid w:val="2B6FAB14"/>
    <w:rsid w:val="2B788F02"/>
    <w:rsid w:val="2BA74064"/>
    <w:rsid w:val="2C8EAA1E"/>
    <w:rsid w:val="2DCF0B34"/>
    <w:rsid w:val="2DF615F1"/>
    <w:rsid w:val="2E2A05F8"/>
    <w:rsid w:val="2E5A7833"/>
    <w:rsid w:val="2F138D93"/>
    <w:rsid w:val="2FDBA17A"/>
    <w:rsid w:val="3002C232"/>
    <w:rsid w:val="307C2CC2"/>
    <w:rsid w:val="308FAE70"/>
    <w:rsid w:val="30B606F1"/>
    <w:rsid w:val="31F29E32"/>
    <w:rsid w:val="323CA54D"/>
    <w:rsid w:val="338056CA"/>
    <w:rsid w:val="34009089"/>
    <w:rsid w:val="34021A31"/>
    <w:rsid w:val="340C621E"/>
    <w:rsid w:val="34B34AF4"/>
    <w:rsid w:val="34E04B17"/>
    <w:rsid w:val="350AEDCA"/>
    <w:rsid w:val="35176E07"/>
    <w:rsid w:val="362E9E13"/>
    <w:rsid w:val="366D8CFA"/>
    <w:rsid w:val="36A8131C"/>
    <w:rsid w:val="36BF2FF2"/>
    <w:rsid w:val="36FE24F7"/>
    <w:rsid w:val="371E7719"/>
    <w:rsid w:val="373E0FC0"/>
    <w:rsid w:val="3760D81F"/>
    <w:rsid w:val="37DE006F"/>
    <w:rsid w:val="386D176B"/>
    <w:rsid w:val="38771AFF"/>
    <w:rsid w:val="388C865C"/>
    <w:rsid w:val="3892E74C"/>
    <w:rsid w:val="38D3602D"/>
    <w:rsid w:val="39118D28"/>
    <w:rsid w:val="396E4243"/>
    <w:rsid w:val="398471D6"/>
    <w:rsid w:val="39C69CB5"/>
    <w:rsid w:val="3A4BDAE0"/>
    <w:rsid w:val="3A6881DD"/>
    <w:rsid w:val="3A828550"/>
    <w:rsid w:val="3A9934D3"/>
    <w:rsid w:val="3D05BC43"/>
    <w:rsid w:val="3D514D73"/>
    <w:rsid w:val="3D5BEFE3"/>
    <w:rsid w:val="3DF7ABB6"/>
    <w:rsid w:val="3E97596B"/>
    <w:rsid w:val="3EB6AB27"/>
    <w:rsid w:val="3ECD14C3"/>
    <w:rsid w:val="3EE64AA0"/>
    <w:rsid w:val="3F63C8F7"/>
    <w:rsid w:val="3F988876"/>
    <w:rsid w:val="3FB3BA0B"/>
    <w:rsid w:val="40009763"/>
    <w:rsid w:val="4078D948"/>
    <w:rsid w:val="40A1C3D0"/>
    <w:rsid w:val="40A5A68C"/>
    <w:rsid w:val="42223C5C"/>
    <w:rsid w:val="42411B9B"/>
    <w:rsid w:val="4267277A"/>
    <w:rsid w:val="42EDD31F"/>
    <w:rsid w:val="43665B88"/>
    <w:rsid w:val="43C90BFF"/>
    <w:rsid w:val="44DCA22F"/>
    <w:rsid w:val="450BD126"/>
    <w:rsid w:val="4525099A"/>
    <w:rsid w:val="45611191"/>
    <w:rsid w:val="45D2E0E2"/>
    <w:rsid w:val="4685F364"/>
    <w:rsid w:val="46A9F6EA"/>
    <w:rsid w:val="4702A475"/>
    <w:rsid w:val="4792EAC7"/>
    <w:rsid w:val="485D1520"/>
    <w:rsid w:val="48727991"/>
    <w:rsid w:val="48A6CF54"/>
    <w:rsid w:val="48C17673"/>
    <w:rsid w:val="4940C107"/>
    <w:rsid w:val="4A0C68ED"/>
    <w:rsid w:val="4A95B4A1"/>
    <w:rsid w:val="4AC61848"/>
    <w:rsid w:val="4ACE6D4F"/>
    <w:rsid w:val="4B53EF33"/>
    <w:rsid w:val="4B8F5B42"/>
    <w:rsid w:val="4C543691"/>
    <w:rsid w:val="4D4E882B"/>
    <w:rsid w:val="4D64360D"/>
    <w:rsid w:val="4D9946C2"/>
    <w:rsid w:val="4DDFD4BC"/>
    <w:rsid w:val="4E3D08F8"/>
    <w:rsid w:val="4E7A4B68"/>
    <w:rsid w:val="4E99F203"/>
    <w:rsid w:val="4F0258FA"/>
    <w:rsid w:val="4F6A2046"/>
    <w:rsid w:val="4F6F306D"/>
    <w:rsid w:val="4F8776E5"/>
    <w:rsid w:val="4FCCD1AD"/>
    <w:rsid w:val="5034C709"/>
    <w:rsid w:val="50B36DAA"/>
    <w:rsid w:val="5142418E"/>
    <w:rsid w:val="51DC2DC3"/>
    <w:rsid w:val="52A851D8"/>
    <w:rsid w:val="52D17E6B"/>
    <w:rsid w:val="534F4B45"/>
    <w:rsid w:val="53525C00"/>
    <w:rsid w:val="5367A73C"/>
    <w:rsid w:val="53D56DA4"/>
    <w:rsid w:val="5422E2B1"/>
    <w:rsid w:val="55252990"/>
    <w:rsid w:val="554A8BD3"/>
    <w:rsid w:val="55682F3F"/>
    <w:rsid w:val="55DDC31B"/>
    <w:rsid w:val="55E2227A"/>
    <w:rsid w:val="574A64D9"/>
    <w:rsid w:val="57913706"/>
    <w:rsid w:val="57ECC1B0"/>
    <w:rsid w:val="57FFC822"/>
    <w:rsid w:val="585D57B8"/>
    <w:rsid w:val="58DBC088"/>
    <w:rsid w:val="58EF4302"/>
    <w:rsid w:val="598F127A"/>
    <w:rsid w:val="59967A7C"/>
    <w:rsid w:val="59DEEC41"/>
    <w:rsid w:val="5A2EDEDD"/>
    <w:rsid w:val="5A917EA1"/>
    <w:rsid w:val="5ACD2E80"/>
    <w:rsid w:val="5C218337"/>
    <w:rsid w:val="5CCB9253"/>
    <w:rsid w:val="5DEA7091"/>
    <w:rsid w:val="5E4DE156"/>
    <w:rsid w:val="5EC6ECFA"/>
    <w:rsid w:val="5ED22EF5"/>
    <w:rsid w:val="5F9DA6A0"/>
    <w:rsid w:val="5FBB4C2A"/>
    <w:rsid w:val="5FC1C9EA"/>
    <w:rsid w:val="601C2178"/>
    <w:rsid w:val="6045938E"/>
    <w:rsid w:val="608249FF"/>
    <w:rsid w:val="608DBE44"/>
    <w:rsid w:val="6130D4B4"/>
    <w:rsid w:val="62012F9C"/>
    <w:rsid w:val="62192BBD"/>
    <w:rsid w:val="629873B6"/>
    <w:rsid w:val="62CB7F73"/>
    <w:rsid w:val="62CF0244"/>
    <w:rsid w:val="62FA4C36"/>
    <w:rsid w:val="63510CC1"/>
    <w:rsid w:val="64829D2F"/>
    <w:rsid w:val="64929537"/>
    <w:rsid w:val="64ABECF6"/>
    <w:rsid w:val="65AF30B2"/>
    <w:rsid w:val="65D736B5"/>
    <w:rsid w:val="66269ABF"/>
    <w:rsid w:val="66833EA6"/>
    <w:rsid w:val="66D46EB3"/>
    <w:rsid w:val="66DC0BF0"/>
    <w:rsid w:val="6863961D"/>
    <w:rsid w:val="689952DE"/>
    <w:rsid w:val="68BCB49C"/>
    <w:rsid w:val="68E33DB5"/>
    <w:rsid w:val="69077BB2"/>
    <w:rsid w:val="6908BED3"/>
    <w:rsid w:val="69BA80D8"/>
    <w:rsid w:val="69C89793"/>
    <w:rsid w:val="6B11EE7C"/>
    <w:rsid w:val="6B809FC7"/>
    <w:rsid w:val="6BFC2C39"/>
    <w:rsid w:val="6CED7452"/>
    <w:rsid w:val="6CFE13B3"/>
    <w:rsid w:val="6DDE4C14"/>
    <w:rsid w:val="6E1BBA13"/>
    <w:rsid w:val="6EF29926"/>
    <w:rsid w:val="6F8E0CA4"/>
    <w:rsid w:val="6F936ACA"/>
    <w:rsid w:val="700576ED"/>
    <w:rsid w:val="70F248DB"/>
    <w:rsid w:val="710B3CD4"/>
    <w:rsid w:val="7126F119"/>
    <w:rsid w:val="71F7102E"/>
    <w:rsid w:val="721BF03D"/>
    <w:rsid w:val="723DAF20"/>
    <w:rsid w:val="727DF5AC"/>
    <w:rsid w:val="73321692"/>
    <w:rsid w:val="7369B7C7"/>
    <w:rsid w:val="7369B7C7"/>
    <w:rsid w:val="73864BB3"/>
    <w:rsid w:val="74055B3B"/>
    <w:rsid w:val="74497D00"/>
    <w:rsid w:val="747518E1"/>
    <w:rsid w:val="74A8C568"/>
    <w:rsid w:val="75327D35"/>
    <w:rsid w:val="75446F42"/>
    <w:rsid w:val="75D24902"/>
    <w:rsid w:val="763B9E2F"/>
    <w:rsid w:val="76AD0529"/>
    <w:rsid w:val="77C24DB8"/>
    <w:rsid w:val="77DD0A08"/>
    <w:rsid w:val="7810425E"/>
    <w:rsid w:val="798CCC2E"/>
    <w:rsid w:val="79A09ADC"/>
    <w:rsid w:val="79DC4140"/>
    <w:rsid w:val="7A3EAF66"/>
    <w:rsid w:val="7B152A08"/>
    <w:rsid w:val="7C0D068B"/>
    <w:rsid w:val="7D61BC0A"/>
    <w:rsid w:val="7D642006"/>
    <w:rsid w:val="7D9D20E0"/>
    <w:rsid w:val="7DD84A29"/>
    <w:rsid w:val="7E570498"/>
    <w:rsid w:val="7E5D41AA"/>
    <w:rsid w:val="7E86D56B"/>
    <w:rsid w:val="7F67ED21"/>
    <w:rsid w:val="7F6B1B48"/>
    <w:rsid w:val="7F843B06"/>
    <w:rsid w:val="7F86D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817CAC"/>
  <w15:docId w15:val="{66D9BCC9-33B3-4ED4-9105-A06762705A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locked="1" w:uiPriority="0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6" w:default="1">
    <w:name w:val="Normal"/>
    <w:aliases w:val="Текст звіту"/>
    <w:qFormat/>
    <w:rsid w:val="000E77B3"/>
    <w:pPr>
      <w:spacing w:after="60"/>
      <w:ind w:firstLine="709"/>
      <w:contextualSpacing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aliases w:val="Розділ"/>
    <w:basedOn w:val="a6"/>
    <w:next w:val="2"/>
    <w:link w:val="10"/>
    <w:uiPriority w:val="99"/>
    <w:qFormat/>
    <w:rsid w:val="00675A4A"/>
    <w:pPr>
      <w:keepNext/>
      <w:keepLines/>
      <w:pageBreakBefore/>
      <w:numPr>
        <w:numId w:val="4"/>
      </w:numPr>
      <w:spacing w:after="240" w:line="276" w:lineRule="auto"/>
      <w:contextualSpacing w:val="0"/>
      <w:jc w:val="center"/>
      <w:outlineLvl w:val="0"/>
    </w:pPr>
    <w:rPr>
      <w:b/>
      <w:bCs/>
      <w:caps/>
      <w:szCs w:val="28"/>
    </w:rPr>
  </w:style>
  <w:style w:type="paragraph" w:styleId="2">
    <w:name w:val="heading 2"/>
    <w:aliases w:val="Підрозділ"/>
    <w:basedOn w:val="a6"/>
    <w:next w:val="a6"/>
    <w:link w:val="20"/>
    <w:uiPriority w:val="99"/>
    <w:qFormat/>
    <w:rsid w:val="008D59C5"/>
    <w:pPr>
      <w:keepNext/>
      <w:keepLines/>
      <w:numPr>
        <w:ilvl w:val="1"/>
        <w:numId w:val="7"/>
      </w:numPr>
      <w:spacing w:before="360" w:after="240"/>
      <w:ind w:left="1276"/>
      <w:jc w:val="left"/>
      <w:outlineLvl w:val="1"/>
    </w:pPr>
    <w:rPr>
      <w:b/>
      <w:bCs/>
      <w:szCs w:val="26"/>
    </w:rPr>
  </w:style>
  <w:style w:type="paragraph" w:styleId="3">
    <w:name w:val="heading 3"/>
    <w:aliases w:val="Пункт"/>
    <w:basedOn w:val="a6"/>
    <w:next w:val="a6"/>
    <w:link w:val="30"/>
    <w:uiPriority w:val="99"/>
    <w:qFormat/>
    <w:rsid w:val="008D59C5"/>
    <w:pPr>
      <w:keepNext/>
      <w:numPr>
        <w:ilvl w:val="2"/>
        <w:numId w:val="7"/>
      </w:numPr>
      <w:spacing w:before="360" w:after="240"/>
      <w:ind w:left="284" w:firstLine="431"/>
      <w:jc w:val="left"/>
      <w:outlineLvl w:val="2"/>
    </w:pPr>
    <w:rPr>
      <w:szCs w:val="26"/>
    </w:rPr>
  </w:style>
  <w:style w:type="paragraph" w:styleId="4">
    <w:name w:val="heading 4"/>
    <w:aliases w:val="Підпункт"/>
    <w:basedOn w:val="3"/>
    <w:next w:val="a7"/>
    <w:link w:val="40"/>
    <w:uiPriority w:val="99"/>
    <w:qFormat/>
    <w:rsid w:val="00FE5D6B"/>
    <w:pPr>
      <w:numPr>
        <w:ilvl w:val="3"/>
      </w:numPr>
      <w:spacing w:before="240" w:after="120"/>
      <w:ind w:left="1429" w:hanging="720"/>
      <w:outlineLvl w:val="3"/>
    </w:pPr>
  </w:style>
  <w:style w:type="paragraph" w:styleId="5">
    <w:name w:val="heading 5"/>
    <w:basedOn w:val="a6"/>
    <w:next w:val="a6"/>
    <w:link w:val="50"/>
    <w:uiPriority w:val="99"/>
    <w:qFormat/>
    <w:rsid w:val="00F33498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styleId="a8" w:default="1">
    <w:name w:val="Default Paragraph Font"/>
    <w:uiPriority w:val="1"/>
    <w:semiHidden/>
    <w:unhideWhenUsed/>
  </w:style>
  <w:style w:type="table" w:styleId="a9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a" w:default="1">
    <w:name w:val="No List"/>
    <w:uiPriority w:val="99"/>
    <w:semiHidden/>
    <w:unhideWhenUsed/>
  </w:style>
  <w:style w:type="character" w:styleId="10" w:customStyle="1">
    <w:name w:val="Заголовок 1 Знак"/>
    <w:aliases w:val="Розділ Знак"/>
    <w:link w:val="1"/>
    <w:uiPriority w:val="99"/>
    <w:locked/>
    <w:rsid w:val="00675A4A"/>
    <w:rPr>
      <w:rFonts w:ascii="Times New Roman" w:hAnsi="Times New Roman" w:cs="Times New Roman"/>
      <w:b/>
      <w:bCs/>
      <w:caps/>
      <w:sz w:val="28"/>
      <w:szCs w:val="28"/>
      <w:lang w:val="uk-UA" w:eastAsia="uk-UA" w:bidi="ar-SA"/>
    </w:rPr>
  </w:style>
  <w:style w:type="character" w:styleId="20" w:customStyle="1">
    <w:name w:val="Заголовок 2 Знак"/>
    <w:aliases w:val="Підрозділ Знак"/>
    <w:link w:val="2"/>
    <w:uiPriority w:val="99"/>
    <w:locked/>
    <w:rsid w:val="008D59C5"/>
    <w:rPr>
      <w:rFonts w:ascii="Times New Roman" w:hAnsi="Times New Roman" w:cs="Times New Roman"/>
      <w:b/>
      <w:bCs/>
      <w:sz w:val="26"/>
      <w:szCs w:val="26"/>
      <w:lang w:val="uk-UA" w:eastAsia="uk-UA" w:bidi="ar-SA"/>
    </w:rPr>
  </w:style>
  <w:style w:type="character" w:styleId="30" w:customStyle="1">
    <w:name w:val="Заголовок 3 Знак"/>
    <w:aliases w:val="Пункт Знак"/>
    <w:link w:val="3"/>
    <w:uiPriority w:val="99"/>
    <w:locked/>
    <w:rsid w:val="008D59C5"/>
    <w:rPr>
      <w:rFonts w:ascii="Times New Roman" w:hAnsi="Times New Roman" w:cs="Times New Roman"/>
      <w:sz w:val="26"/>
      <w:szCs w:val="26"/>
      <w:lang w:val="uk-UA" w:eastAsia="uk-UA" w:bidi="ar-SA"/>
    </w:rPr>
  </w:style>
  <w:style w:type="character" w:styleId="40" w:customStyle="1">
    <w:name w:val="Заголовок 4 Знак"/>
    <w:aliases w:val="Підпункт Знак"/>
    <w:link w:val="4"/>
    <w:uiPriority w:val="99"/>
    <w:locked/>
    <w:rsid w:val="00FE5D6B"/>
    <w:rPr>
      <w:rFonts w:ascii="Times New Roman" w:hAnsi="Times New Roman" w:cs="Times New Roman"/>
      <w:sz w:val="26"/>
      <w:szCs w:val="26"/>
    </w:rPr>
  </w:style>
  <w:style w:type="character" w:styleId="50" w:customStyle="1">
    <w:name w:val="Заголовок 5 Знак"/>
    <w:link w:val="5"/>
    <w:uiPriority w:val="99"/>
    <w:locked/>
    <w:rsid w:val="00F33498"/>
    <w:rPr>
      <w:rFonts w:ascii="Cambria" w:hAnsi="Cambria" w:cs="Times New Roman"/>
      <w:color w:val="243F60"/>
      <w:sz w:val="28"/>
    </w:rPr>
  </w:style>
  <w:style w:type="paragraph" w:styleId="ab">
    <w:name w:val="No Spacing"/>
    <w:uiPriority w:val="99"/>
    <w:qFormat/>
    <w:rsid w:val="000D5029"/>
    <w:pPr>
      <w:ind w:firstLine="709"/>
      <w:contextualSpacing/>
      <w:jc w:val="both"/>
    </w:pPr>
    <w:rPr>
      <w:rFonts w:ascii="Times New Roman" w:hAnsi="Times New Roman"/>
      <w:b/>
      <w:caps/>
      <w:sz w:val="28"/>
      <w:szCs w:val="22"/>
    </w:rPr>
  </w:style>
  <w:style w:type="paragraph" w:styleId="a7" w:customStyle="1">
    <w:name w:val="Стиль основного текста"/>
    <w:basedOn w:val="a6"/>
    <w:link w:val="11"/>
    <w:uiPriority w:val="99"/>
    <w:rsid w:val="00E348B5"/>
    <w:pPr>
      <w:widowControl w:val="0"/>
      <w:tabs>
        <w:tab w:val="left" w:pos="737"/>
      </w:tabs>
      <w:spacing w:after="0"/>
      <w:ind w:firstLine="737"/>
      <w:contextualSpacing w:val="0"/>
    </w:pPr>
    <w:rPr>
      <w:rFonts w:eastAsia="MS Mincho"/>
      <w:szCs w:val="20"/>
      <w:lang w:val="ru-RU" w:eastAsia="ru-RU"/>
    </w:rPr>
  </w:style>
  <w:style w:type="paragraph" w:styleId="a1" w:customStyle="1">
    <w:name w:val="Стиль для списка"/>
    <w:basedOn w:val="a6"/>
    <w:link w:val="ac"/>
    <w:uiPriority w:val="99"/>
    <w:rsid w:val="00E348B5"/>
    <w:pPr>
      <w:numPr>
        <w:numId w:val="10"/>
      </w:numPr>
      <w:spacing w:after="0"/>
      <w:contextualSpacing w:val="0"/>
    </w:pPr>
    <w:rPr>
      <w:szCs w:val="20"/>
      <w:lang w:val="ru-RU" w:eastAsia="ru-RU"/>
    </w:rPr>
  </w:style>
  <w:style w:type="character" w:styleId="11" w:customStyle="1">
    <w:name w:val="Стиль основного текста Знак1"/>
    <w:link w:val="a7"/>
    <w:uiPriority w:val="99"/>
    <w:locked/>
    <w:rsid w:val="00E348B5"/>
    <w:rPr>
      <w:rFonts w:ascii="Times New Roman" w:hAnsi="Times New Roman" w:eastAsia="MS Mincho"/>
      <w:sz w:val="28"/>
      <w:lang w:val="ru-RU" w:eastAsia="ru-RU"/>
    </w:rPr>
  </w:style>
  <w:style w:type="character" w:styleId="hps" w:customStyle="1">
    <w:name w:val="hps"/>
    <w:uiPriority w:val="99"/>
    <w:rsid w:val="00E348B5"/>
    <w:rPr>
      <w:rFonts w:cs="Times New Roman"/>
    </w:rPr>
  </w:style>
  <w:style w:type="character" w:styleId="shorttext" w:customStyle="1">
    <w:name w:val="short_text"/>
    <w:uiPriority w:val="99"/>
    <w:rsid w:val="00E348B5"/>
    <w:rPr>
      <w:rFonts w:cs="Times New Roman"/>
    </w:rPr>
  </w:style>
  <w:style w:type="paragraph" w:styleId="a3" w:customStyle="1">
    <w:name w:val="Перелік"/>
    <w:link w:val="ad"/>
    <w:uiPriority w:val="99"/>
    <w:rsid w:val="00054DEF"/>
    <w:pPr>
      <w:numPr>
        <w:numId w:val="9"/>
      </w:numPr>
      <w:tabs>
        <w:tab w:val="num" w:pos="993"/>
      </w:tabs>
      <w:spacing w:before="60" w:after="120"/>
      <w:ind w:firstLine="709"/>
      <w:contextualSpacing/>
      <w:jc w:val="both"/>
    </w:pPr>
    <w:rPr>
      <w:rFonts w:ascii="Times New Roman" w:hAnsi="Times New Roman"/>
      <w:sz w:val="28"/>
      <w:lang w:eastAsia="ru-RU"/>
    </w:rPr>
  </w:style>
  <w:style w:type="paragraph" w:styleId="ae">
    <w:name w:val="header"/>
    <w:basedOn w:val="a6"/>
    <w:link w:val="af"/>
    <w:uiPriority w:val="99"/>
    <w:rsid w:val="00BF0379"/>
    <w:pPr>
      <w:tabs>
        <w:tab w:val="center" w:pos="4677"/>
        <w:tab w:val="right" w:pos="9355"/>
      </w:tabs>
      <w:spacing w:after="0"/>
    </w:pPr>
  </w:style>
  <w:style w:type="character" w:styleId="af" w:customStyle="1">
    <w:name w:val="Верхній колонтитул Знак"/>
    <w:link w:val="ae"/>
    <w:uiPriority w:val="99"/>
    <w:locked/>
    <w:rsid w:val="00BF0379"/>
    <w:rPr>
      <w:rFonts w:ascii="Times New Roman" w:hAnsi="Times New Roman" w:cs="Times New Roman"/>
      <w:sz w:val="28"/>
    </w:rPr>
  </w:style>
  <w:style w:type="character" w:styleId="ac" w:customStyle="1">
    <w:name w:val="Стиль для списка Знак"/>
    <w:link w:val="a1"/>
    <w:uiPriority w:val="99"/>
    <w:locked/>
    <w:rsid w:val="00E348B5"/>
    <w:rPr>
      <w:rFonts w:ascii="Times New Roman" w:hAnsi="Times New Roman" w:cs="Times New Roman"/>
      <w:sz w:val="20"/>
      <w:szCs w:val="20"/>
      <w:lang w:val="ru-RU" w:eastAsia="ru-RU"/>
    </w:rPr>
  </w:style>
  <w:style w:type="character" w:styleId="ad" w:customStyle="1">
    <w:name w:val="Перелік Знак"/>
    <w:link w:val="a3"/>
    <w:uiPriority w:val="99"/>
    <w:locked/>
    <w:rsid w:val="00054DEF"/>
    <w:rPr>
      <w:rFonts w:ascii="Times New Roman" w:hAnsi="Times New Roman" w:cs="Times New Roman"/>
      <w:sz w:val="20"/>
      <w:szCs w:val="20"/>
      <w:lang w:val="uk-UA" w:eastAsia="ru-RU" w:bidi="ar-SA"/>
    </w:rPr>
  </w:style>
  <w:style w:type="paragraph" w:styleId="af0">
    <w:name w:val="footer"/>
    <w:basedOn w:val="a6"/>
    <w:link w:val="af1"/>
    <w:uiPriority w:val="99"/>
    <w:rsid w:val="00BF0379"/>
    <w:pPr>
      <w:tabs>
        <w:tab w:val="center" w:pos="4677"/>
        <w:tab w:val="right" w:pos="9355"/>
      </w:tabs>
      <w:spacing w:after="0"/>
    </w:pPr>
  </w:style>
  <w:style w:type="character" w:styleId="af1" w:customStyle="1">
    <w:name w:val="Нижній колонтитул Знак"/>
    <w:link w:val="af0"/>
    <w:uiPriority w:val="99"/>
    <w:locked/>
    <w:rsid w:val="00BF0379"/>
    <w:rPr>
      <w:rFonts w:ascii="Times New Roman" w:hAnsi="Times New Roman" w:cs="Times New Roman"/>
      <w:sz w:val="28"/>
    </w:rPr>
  </w:style>
  <w:style w:type="paragraph" w:styleId="HTML">
    <w:name w:val="HTML Preformatted"/>
    <w:basedOn w:val="a6"/>
    <w:link w:val="HTML0"/>
    <w:uiPriority w:val="99"/>
    <w:semiHidden/>
    <w:rsid w:val="00BF0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contextualSpacing w:val="0"/>
      <w:jc w:val="left"/>
    </w:pPr>
    <w:rPr>
      <w:rFonts w:ascii="Courier New" w:hAnsi="Courier New" w:cs="Courier New"/>
      <w:sz w:val="20"/>
      <w:szCs w:val="20"/>
    </w:rPr>
  </w:style>
  <w:style w:type="character" w:styleId="HTML0" w:customStyle="1">
    <w:name w:val="Стандартний HTML Знак"/>
    <w:link w:val="HTML"/>
    <w:uiPriority w:val="99"/>
    <w:semiHidden/>
    <w:locked/>
    <w:rsid w:val="00BF0379"/>
    <w:rPr>
      <w:rFonts w:ascii="Courier New" w:hAnsi="Courier New" w:cs="Courier New"/>
      <w:sz w:val="20"/>
      <w:szCs w:val="20"/>
    </w:rPr>
  </w:style>
  <w:style w:type="paragraph" w:styleId="af2" w:customStyle="1">
    <w:name w:val="Код"/>
    <w:link w:val="af3"/>
    <w:uiPriority w:val="99"/>
    <w:rsid w:val="00CB3942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/>
      <w:ind w:firstLine="709"/>
      <w:contextualSpacing/>
    </w:pPr>
    <w:rPr>
      <w:rFonts w:ascii="Courier New" w:hAnsi="Courier New" w:cs="Courier New"/>
      <w:noProof/>
      <w:sz w:val="24"/>
    </w:rPr>
  </w:style>
  <w:style w:type="character" w:styleId="af3" w:customStyle="1">
    <w:name w:val="Код Знак"/>
    <w:link w:val="af2"/>
    <w:uiPriority w:val="99"/>
    <w:locked/>
    <w:rsid w:val="00CB3942"/>
    <w:rPr>
      <w:rFonts w:ascii="Courier New" w:hAnsi="Courier New" w:cs="Courier New"/>
      <w:noProof/>
      <w:sz w:val="24"/>
      <w:lang w:val="uk-UA" w:eastAsia="uk-UA" w:bidi="ar-SA"/>
    </w:rPr>
  </w:style>
  <w:style w:type="paragraph" w:styleId="af4">
    <w:name w:val="Balloon Text"/>
    <w:basedOn w:val="a6"/>
    <w:link w:val="af5"/>
    <w:uiPriority w:val="99"/>
    <w:semiHidden/>
    <w:rsid w:val="004C0605"/>
    <w:pPr>
      <w:spacing w:after="0"/>
    </w:pPr>
    <w:rPr>
      <w:rFonts w:ascii="Tahoma" w:hAnsi="Tahoma" w:cs="Tahoma"/>
      <w:sz w:val="16"/>
      <w:szCs w:val="16"/>
    </w:rPr>
  </w:style>
  <w:style w:type="character" w:styleId="af5" w:customStyle="1">
    <w:name w:val="Текст у виносці Знак"/>
    <w:link w:val="af4"/>
    <w:uiPriority w:val="99"/>
    <w:semiHidden/>
    <w:locked/>
    <w:rsid w:val="004C0605"/>
    <w:rPr>
      <w:rFonts w:ascii="Tahoma" w:hAnsi="Tahoma" w:cs="Tahoma"/>
      <w:sz w:val="16"/>
      <w:szCs w:val="16"/>
    </w:rPr>
  </w:style>
  <w:style w:type="paragraph" w:styleId="af6" w:customStyle="1">
    <w:name w:val="Рисунок"/>
    <w:next w:val="a"/>
    <w:link w:val="af7"/>
    <w:uiPriority w:val="99"/>
    <w:rsid w:val="00E61002"/>
    <w:pPr>
      <w:spacing w:before="240" w:after="120"/>
      <w:jc w:val="center"/>
    </w:pPr>
    <w:rPr>
      <w:rFonts w:ascii="Times New Roman" w:hAnsi="Times New Roman"/>
      <w:noProof/>
      <w:sz w:val="28"/>
      <w:szCs w:val="22"/>
    </w:rPr>
  </w:style>
  <w:style w:type="paragraph" w:styleId="a" w:customStyle="1">
    <w:name w:val="Підпис під рисунком"/>
    <w:next w:val="a7"/>
    <w:link w:val="af8"/>
    <w:uiPriority w:val="99"/>
    <w:rsid w:val="00D55DD1"/>
    <w:pPr>
      <w:numPr>
        <w:ilvl w:val="1"/>
        <w:numId w:val="14"/>
      </w:numPr>
      <w:spacing w:after="240"/>
      <w:jc w:val="center"/>
      <w:outlineLvl w:val="1"/>
    </w:pPr>
    <w:rPr>
      <w:rFonts w:ascii="Times New Roman" w:hAnsi="Times New Roman"/>
      <w:noProof/>
      <w:sz w:val="28"/>
      <w:szCs w:val="22"/>
    </w:rPr>
  </w:style>
  <w:style w:type="character" w:styleId="af7" w:customStyle="1">
    <w:name w:val="Рисунок Знак"/>
    <w:link w:val="af6"/>
    <w:uiPriority w:val="99"/>
    <w:locked/>
    <w:rsid w:val="00E61002"/>
    <w:rPr>
      <w:rFonts w:ascii="Times New Roman" w:hAnsi="Times New Roman" w:cs="Times New Roman"/>
      <w:noProof/>
      <w:sz w:val="22"/>
      <w:szCs w:val="22"/>
      <w:lang w:val="uk-UA" w:eastAsia="uk-UA" w:bidi="ar-SA"/>
    </w:rPr>
  </w:style>
  <w:style w:type="paragraph" w:styleId="af9">
    <w:name w:val="List Paragraph"/>
    <w:basedOn w:val="a6"/>
    <w:link w:val="afa"/>
    <w:uiPriority w:val="99"/>
    <w:qFormat/>
    <w:rsid w:val="00CB0C76"/>
    <w:pPr>
      <w:ind w:left="720"/>
    </w:pPr>
  </w:style>
  <w:style w:type="character" w:styleId="af8" w:customStyle="1">
    <w:name w:val="Підпис під рисунком Знак"/>
    <w:link w:val="a"/>
    <w:uiPriority w:val="99"/>
    <w:locked/>
    <w:rsid w:val="00D55DD1"/>
    <w:rPr>
      <w:rFonts w:ascii="Times New Roman" w:hAnsi="Times New Roman" w:cs="Times New Roman"/>
      <w:noProof/>
      <w:sz w:val="22"/>
      <w:szCs w:val="22"/>
      <w:lang w:val="uk-UA" w:eastAsia="uk-UA" w:bidi="ar-SA"/>
    </w:rPr>
  </w:style>
  <w:style w:type="paragraph" w:styleId="a2" w:customStyle="1">
    <w:name w:val="Лістинга заголовок"/>
    <w:next w:val="af2"/>
    <w:link w:val="afb"/>
    <w:uiPriority w:val="99"/>
    <w:rsid w:val="00FE5D6B"/>
    <w:pPr>
      <w:numPr>
        <w:ilvl w:val="1"/>
        <w:numId w:val="18"/>
      </w:numPr>
      <w:spacing w:before="120" w:after="60"/>
      <w:outlineLvl w:val="1"/>
    </w:pPr>
    <w:rPr>
      <w:rFonts w:ascii="Times New Roman" w:hAnsi="Times New Roman"/>
      <w:sz w:val="28"/>
      <w:szCs w:val="22"/>
    </w:rPr>
  </w:style>
  <w:style w:type="character" w:styleId="afa" w:customStyle="1">
    <w:name w:val="Абзац списку Знак"/>
    <w:link w:val="af9"/>
    <w:uiPriority w:val="99"/>
    <w:locked/>
    <w:rsid w:val="00CB0C76"/>
    <w:rPr>
      <w:rFonts w:ascii="Times New Roman" w:hAnsi="Times New Roman" w:cs="Times New Roman"/>
      <w:sz w:val="28"/>
    </w:rPr>
  </w:style>
  <w:style w:type="character" w:styleId="afb" w:customStyle="1">
    <w:name w:val="Лістинга заголовок Знак"/>
    <w:link w:val="a2"/>
    <w:uiPriority w:val="99"/>
    <w:locked/>
    <w:rsid w:val="00FE5D6B"/>
    <w:rPr>
      <w:rFonts w:ascii="Times New Roman" w:hAnsi="Times New Roman" w:cs="Times New Roman"/>
      <w:sz w:val="22"/>
      <w:szCs w:val="22"/>
      <w:lang w:val="uk-UA" w:eastAsia="uk-UA" w:bidi="ar-SA"/>
    </w:rPr>
  </w:style>
  <w:style w:type="paragraph" w:styleId="a0" w:customStyle="1">
    <w:name w:val="Нумерований перелік"/>
    <w:link w:val="afc"/>
    <w:uiPriority w:val="99"/>
    <w:rsid w:val="006D6782"/>
    <w:pPr>
      <w:numPr>
        <w:numId w:val="20"/>
      </w:numPr>
      <w:tabs>
        <w:tab w:val="left" w:pos="737"/>
      </w:tabs>
      <w:spacing w:before="120" w:after="120"/>
      <w:contextualSpacing/>
    </w:pPr>
    <w:rPr>
      <w:rFonts w:ascii="Times New Roman" w:hAnsi="Times New Roman" w:eastAsia="MS Mincho"/>
      <w:sz w:val="28"/>
      <w:szCs w:val="28"/>
      <w:lang w:eastAsia="ru-RU"/>
    </w:rPr>
  </w:style>
  <w:style w:type="character" w:styleId="afc" w:customStyle="1">
    <w:name w:val="Нумерований перелік Знак"/>
    <w:link w:val="a0"/>
    <w:uiPriority w:val="99"/>
    <w:locked/>
    <w:rsid w:val="006D6782"/>
    <w:rPr>
      <w:rFonts w:ascii="Times New Roman" w:hAnsi="Times New Roman" w:eastAsia="MS Mincho" w:cs="Times New Roman"/>
      <w:sz w:val="28"/>
      <w:szCs w:val="28"/>
      <w:lang w:val="uk-UA" w:eastAsia="ru-RU" w:bidi="ar-SA"/>
    </w:rPr>
  </w:style>
  <w:style w:type="paragraph" w:styleId="12" w:customStyle="1">
    <w:name w:val="Заголовок1"/>
    <w:basedOn w:val="a0"/>
    <w:link w:val="afd"/>
    <w:uiPriority w:val="99"/>
    <w:rsid w:val="0059322B"/>
    <w:pPr>
      <w:numPr>
        <w:numId w:val="0"/>
      </w:numPr>
      <w:spacing w:before="360" w:after="240"/>
      <w:jc w:val="center"/>
    </w:pPr>
    <w:rPr>
      <w:b/>
      <w:caps/>
    </w:rPr>
  </w:style>
  <w:style w:type="paragraph" w:styleId="41">
    <w:name w:val="List 4"/>
    <w:basedOn w:val="a6"/>
    <w:link w:val="42"/>
    <w:uiPriority w:val="99"/>
    <w:rsid w:val="00792F58"/>
    <w:pPr>
      <w:spacing w:after="0"/>
      <w:ind w:left="1132" w:hanging="283"/>
    </w:pPr>
    <w:rPr>
      <w:szCs w:val="20"/>
      <w:lang w:val="ru-RU" w:eastAsia="ru-RU"/>
    </w:rPr>
  </w:style>
  <w:style w:type="character" w:styleId="afd" w:customStyle="1">
    <w:name w:val="Заголовок Знак"/>
    <w:link w:val="12"/>
    <w:uiPriority w:val="99"/>
    <w:locked/>
    <w:rsid w:val="0059322B"/>
    <w:rPr>
      <w:rFonts w:ascii="Times New Roman" w:hAnsi="Times New Roman" w:eastAsia="MS Mincho" w:cs="Times New Roman"/>
      <w:b/>
      <w:caps/>
      <w:sz w:val="28"/>
      <w:szCs w:val="28"/>
      <w:lang w:val="ru-RU" w:eastAsia="ru-RU" w:bidi="ar-SA"/>
    </w:rPr>
  </w:style>
  <w:style w:type="paragraph" w:styleId="a5" w:customStyle="1">
    <w:name w:val="Джерела посилання"/>
    <w:basedOn w:val="41"/>
    <w:link w:val="afe"/>
    <w:uiPriority w:val="99"/>
    <w:rsid w:val="00792F58"/>
    <w:pPr>
      <w:numPr>
        <w:numId w:val="24"/>
      </w:numPr>
    </w:pPr>
    <w:rPr>
      <w:lang w:val="uk-UA"/>
    </w:rPr>
  </w:style>
  <w:style w:type="character" w:styleId="42" w:customStyle="1">
    <w:name w:val="Список 4 Знак"/>
    <w:link w:val="41"/>
    <w:uiPriority w:val="99"/>
    <w:locked/>
    <w:rsid w:val="00792F58"/>
    <w:rPr>
      <w:rFonts w:ascii="Times New Roman" w:hAnsi="Times New Roman" w:cs="Times New Roman"/>
      <w:sz w:val="20"/>
      <w:szCs w:val="20"/>
      <w:lang w:val="ru-RU" w:eastAsia="ru-RU"/>
    </w:rPr>
  </w:style>
  <w:style w:type="character" w:styleId="afe" w:customStyle="1">
    <w:name w:val="Джерела посилання Знак"/>
    <w:link w:val="a5"/>
    <w:uiPriority w:val="99"/>
    <w:locked/>
    <w:rsid w:val="00792F58"/>
    <w:rPr>
      <w:rFonts w:ascii="Times New Roman" w:hAnsi="Times New Roman" w:cs="Times New Roman"/>
      <w:sz w:val="20"/>
      <w:szCs w:val="20"/>
      <w:lang w:val="ru-RU" w:eastAsia="ru-RU"/>
    </w:rPr>
  </w:style>
  <w:style w:type="paragraph" w:styleId="aff" w:customStyle="1">
    <w:name w:val="СтильПодрисуночной подписи"/>
    <w:uiPriority w:val="99"/>
    <w:rsid w:val="00850349"/>
    <w:pPr>
      <w:spacing w:before="120" w:after="360"/>
      <w:ind w:left="1134" w:right="1134"/>
      <w:jc w:val="center"/>
    </w:pPr>
    <w:rPr>
      <w:rFonts w:ascii="Times New Roman" w:hAnsi="Times New Roman" w:eastAsia="MS Mincho" w:cs="Arial"/>
      <w:sz w:val="28"/>
      <w:szCs w:val="28"/>
      <w:lang w:val="ru-RU" w:eastAsia="ru-RU"/>
    </w:rPr>
  </w:style>
  <w:style w:type="paragraph" w:styleId="a4" w:customStyle="1">
    <w:name w:val="Подрисуночная"/>
    <w:basedOn w:val="2"/>
    <w:uiPriority w:val="99"/>
    <w:rsid w:val="00850349"/>
    <w:pPr>
      <w:numPr>
        <w:ilvl w:val="0"/>
        <w:numId w:val="25"/>
      </w:numPr>
      <w:contextualSpacing w:val="0"/>
      <w:jc w:val="center"/>
    </w:pPr>
    <w:rPr>
      <w:rFonts w:eastAsia="SimSun"/>
      <w:b w:val="0"/>
      <w:bCs w:val="0"/>
      <w:szCs w:val="28"/>
      <w:lang w:val="ru-RU" w:eastAsia="ru-RU"/>
    </w:rPr>
  </w:style>
  <w:style w:type="table" w:styleId="aff0">
    <w:name w:val="Table Grid"/>
    <w:basedOn w:val="a9"/>
    <w:uiPriority w:val="99"/>
    <w:locked/>
    <w:rsid w:val="00311DF5"/>
    <w:pPr>
      <w:spacing w:after="60"/>
      <w:ind w:firstLine="709"/>
      <w:contextualSpacing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bce" w:customStyle="1">
    <w:name w:val="hbce"/>
    <w:basedOn w:val="a6"/>
    <w:uiPriority w:val="99"/>
    <w:rsid w:val="005F5ECF"/>
    <w:rPr>
      <w:lang w:val="en-US"/>
    </w:rPr>
  </w:style>
  <w:style w:type="paragraph" w:styleId="13">
    <w:name w:val="toc 1"/>
    <w:basedOn w:val="a6"/>
    <w:next w:val="a6"/>
    <w:uiPriority w:val="39"/>
    <w:unhideWhenUsed/>
    <w:rsid w:val="6B809FC7"/>
    <w:pPr>
      <w:spacing w:after="100"/>
    </w:pPr>
  </w:style>
  <w:style w:type="character" w:styleId="aff1">
    <w:name w:val="Hyperlink"/>
    <w:uiPriority w:val="99"/>
    <w:unhideWhenUsed/>
    <w:rPr>
      <w:color w:val="0000FF"/>
      <w:u w:val="single"/>
    </w:rPr>
  </w:style>
  <w:style w:type="character" w:styleId="aff2">
    <w:name w:val="Unresolved Mention"/>
    <w:uiPriority w:val="99"/>
    <w:semiHidden/>
    <w:unhideWhenUsed/>
    <w:rsid w:val="003F79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18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8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8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8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3.png" Id="rId1023723828" /><Relationship Type="http://schemas.openxmlformats.org/officeDocument/2006/relationships/image" Target="/media/image4.png" Id="rId898738029" /><Relationship Type="http://schemas.openxmlformats.org/officeDocument/2006/relationships/hyperlink" Target="https://api.thecatapi.com/v1" TargetMode="External" Id="R4130ce8173754e16" /><Relationship Type="http://schemas.openxmlformats.org/officeDocument/2006/relationships/hyperlink" Target="https://api.thecatapi.com/v1" TargetMode="External" Id="R1ab6ef0a2fbe4b43" /><Relationship Type="http://schemas.openxmlformats.org/officeDocument/2006/relationships/image" Target="/media/image5.png" Id="rId319361823" /><Relationship Type="http://schemas.openxmlformats.org/officeDocument/2006/relationships/image" Target="/media/image8.png" Id="rId1393948513" /><Relationship Type="http://schemas.openxmlformats.org/officeDocument/2006/relationships/hyperlink" Target="https://api.thecatapi.com/v1" TargetMode="External" Id="R86ad97e66a364bbd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&#1064;&#1072;&#1073;&#1083;&#1086;&#1085;%20&#1079;&#1074;&#1110;&#1090;&#1091;%20&#1079;%20&#1083;&#1072;&#1073;&#1086;&#1088;&#1072;&#1090;&#1086;&#1088;&#1085;&#1086;&#111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Шаблон звіту з лабораторної.dotx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Ярослав Автомеенко</dc:creator>
  <keywords/>
  <dc:description/>
  <lastModifiedBy>Ярослав Автомієнко</lastModifiedBy>
  <revision>20</revision>
  <dcterms:created xsi:type="dcterms:W3CDTF">2022-10-15T16:35:00.0000000Z</dcterms:created>
  <dcterms:modified xsi:type="dcterms:W3CDTF">2026-02-14T10:29:35.8006135Z</dcterms:modified>
</coreProperties>
</file>